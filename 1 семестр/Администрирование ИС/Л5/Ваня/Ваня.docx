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CCF3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0FC5747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BACFFD4" w14:textId="77777777" w:rsidR="008E7C3F" w:rsidRPr="008E7C3F" w:rsidRDefault="008E7C3F" w:rsidP="000A0F14">
      <w:pPr>
        <w:spacing w:before="480" w:after="1800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p w14:paraId="78D7FED1" w14:textId="11578FD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34EA03" w14:textId="740271EB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D935BD" w14:textId="53EF66C1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5E4D0" w14:textId="6E67CC36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122CDA" w14:textId="174F7D24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808EAA" w14:textId="61EDFFA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116F35" w14:textId="77777777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BF9443" w14:textId="3D9E3159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ОТЧЕТ</w:t>
      </w:r>
    </w:p>
    <w:p w14:paraId="7DA793A5" w14:textId="77777777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8E7C3F" w:rsidRPr="008E7C3F" w14:paraId="1E9638F4" w14:textId="77777777" w:rsidTr="001D5D4D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D821D2" w14:textId="6993A5E8" w:rsidR="008E7C3F" w:rsidRPr="008E7C3F" w:rsidRDefault="003B2A88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3B2A88"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8E7C3F" w:rsidRPr="004A01F7" w14:paraId="7F789B25" w14:textId="77777777" w:rsidTr="001D5D4D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4139CF2" w14:textId="370F7FCC" w:rsidR="008E7C3F" w:rsidRPr="004A01F7" w:rsidRDefault="004A01F7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4A01F7">
              <w:rPr>
                <w:rFonts w:ascii="Times New Roman" w:hAnsi="Times New Roman" w:cs="Times New Roman"/>
                <w:sz w:val="28"/>
                <w:szCs w:val="28"/>
              </w:rPr>
              <w:t>Установка и настройка систем удаленного доступа к компьютеру и управлению программным обеспечением</w:t>
            </w:r>
          </w:p>
        </w:tc>
      </w:tr>
    </w:tbl>
    <w:p w14:paraId="50E4D33A" w14:textId="77777777" w:rsidR="008E7C3F" w:rsidRPr="008E7C3F" w:rsidRDefault="008E7C3F" w:rsidP="008E7C3F">
      <w:pPr>
        <w:spacing w:after="2160" w:line="100" w:lineRule="atLeast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8E7C3F"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36"/>
        <w:gridCol w:w="2458"/>
      </w:tblGrid>
      <w:tr w:rsidR="008E7C3F" w:rsidRPr="008E7C3F" w14:paraId="61E0D74A" w14:textId="77777777" w:rsidTr="000A0F14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75882A6A" w14:textId="77777777" w:rsidR="008E7C3F" w:rsidRPr="008E7C3F" w:rsidRDefault="008E7C3F" w:rsidP="000A0F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D01641" w14:textId="77777777" w:rsidR="008E7C3F" w:rsidRPr="008E7C3F" w:rsidRDefault="008E7C3F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60F264E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E15A89D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FF27FCE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1DC37A" w14:textId="5C1CAAF3" w:rsidR="008E7C3F" w:rsidRPr="008E7C3F" w:rsidRDefault="00597E31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Малиновцев И.А.</w:t>
            </w:r>
          </w:p>
        </w:tc>
      </w:tr>
      <w:tr w:rsidR="008E7C3F" w:rsidRPr="008E7C3F" w14:paraId="5A643D49" w14:textId="77777777" w:rsidTr="000A0F14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09B0260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14:paraId="45AF7C7C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7847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6AE2F56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FEC9A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52E947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  <w:tr w:rsidR="008E7C3F" w:rsidRPr="008E7C3F" w14:paraId="751A90B6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52900CAF" w14:textId="77777777" w:rsidR="008E7C3F" w:rsidRPr="008E7C3F" w:rsidRDefault="008E7C3F" w:rsidP="001D5D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7B4376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66215B2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8B2C10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CA33B6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000000"/>
            </w:tcBorders>
            <w:shd w:val="clear" w:color="auto" w:fill="auto"/>
          </w:tcPr>
          <w:p w14:paraId="4D2A9172" w14:textId="0E73DF3C" w:rsidR="008E7C3F" w:rsidRPr="008E7C3F" w:rsidRDefault="004D371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71F">
              <w:rPr>
                <w:rFonts w:ascii="Times New Roman" w:hAnsi="Times New Roman" w:cs="Times New Roman"/>
                <w:sz w:val="28"/>
                <w:szCs w:val="28"/>
              </w:rPr>
              <w:t>Хритова</w:t>
            </w:r>
            <w:proofErr w:type="spellEnd"/>
            <w:r w:rsidRPr="004D371F">
              <w:rPr>
                <w:rFonts w:ascii="Times New Roman" w:hAnsi="Times New Roman" w:cs="Times New Roman"/>
                <w:sz w:val="28"/>
                <w:szCs w:val="28"/>
              </w:rPr>
              <w:t xml:space="preserve"> М.А.</w:t>
            </w:r>
          </w:p>
        </w:tc>
      </w:tr>
      <w:tr w:rsidR="008E7C3F" w:rsidRPr="008E7C3F" w14:paraId="1401A810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172E8F34" w14:textId="77777777" w:rsidR="008E7C3F" w:rsidRPr="008E7C3F" w:rsidRDefault="008E7C3F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7038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436FD1A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33CA7817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796DD9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06375698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</w:tbl>
    <w:p w14:paraId="1E99330C" w14:textId="77777777" w:rsidR="008E7C3F" w:rsidRPr="008E7C3F" w:rsidRDefault="008E7C3F" w:rsidP="008E7C3F">
      <w:pPr>
        <w:spacing w:before="2640"/>
        <w:jc w:val="center"/>
        <w:rPr>
          <w:rFonts w:ascii="Times New Roman" w:hAnsi="Times New Roman" w:cs="Times New Roman"/>
          <w:sz w:val="28"/>
          <w:szCs w:val="28"/>
        </w:rPr>
        <w:sectPr w:rsidR="008E7C3F" w:rsidRPr="008E7C3F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8E7C3F">
        <w:rPr>
          <w:rFonts w:ascii="Times New Roman" w:hAnsi="Times New Roman" w:cs="Times New Roman"/>
          <w:sz w:val="28"/>
          <w:szCs w:val="28"/>
        </w:rPr>
        <w:t xml:space="preserve">Иркутск </w:t>
      </w:r>
      <w:r w:rsidRPr="008E7C3F">
        <w:rPr>
          <w:rFonts w:ascii="Times New Roman" w:hAnsi="Times New Roman" w:cs="Times New Roman"/>
          <w:sz w:val="28"/>
          <w:szCs w:val="28"/>
        </w:rPr>
        <w:fldChar w:fldCharType="begin"/>
      </w:r>
      <w:r w:rsidRPr="008E7C3F">
        <w:rPr>
          <w:rFonts w:ascii="Times New Roman" w:hAnsi="Times New Roman" w:cs="Times New Roman"/>
          <w:sz w:val="28"/>
          <w:szCs w:val="28"/>
        </w:rPr>
        <w:instrText xml:space="preserve"> CREATEDATE \@"yyyy' г.'" </w:instrText>
      </w:r>
      <w:r w:rsidRPr="008E7C3F">
        <w:rPr>
          <w:rFonts w:ascii="Times New Roman" w:hAnsi="Times New Roman" w:cs="Times New Roman"/>
          <w:sz w:val="28"/>
          <w:szCs w:val="28"/>
        </w:rPr>
        <w:fldChar w:fldCharType="separate"/>
      </w:r>
      <w:r w:rsidRPr="008E7C3F">
        <w:rPr>
          <w:rFonts w:ascii="Times New Roman" w:hAnsi="Times New Roman" w:cs="Times New Roman"/>
          <w:noProof/>
          <w:sz w:val="28"/>
          <w:szCs w:val="28"/>
        </w:rPr>
        <w:t>2022 г.</w:t>
      </w:r>
      <w:r w:rsidRPr="008E7C3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C40A9C8" w14:textId="77777777" w:rsidR="00EF2EE7" w:rsidRPr="006E04C5" w:rsidRDefault="00EF2EE7" w:rsidP="00C10AC8">
      <w:pPr>
        <w:pStyle w:val="12"/>
        <w:ind w:firstLine="0"/>
        <w:jc w:val="center"/>
        <w:rPr>
          <w:rFonts w:eastAsia="Times New Roman"/>
        </w:rPr>
      </w:pPr>
      <w:bookmarkStart w:id="0" w:name="_Toc116510431"/>
      <w:bookmarkStart w:id="1" w:name="_Toc120640415"/>
      <w:r w:rsidRPr="006E04C5">
        <w:rPr>
          <w:rFonts w:eastAsia="Times New Roman"/>
        </w:rPr>
        <w:lastRenderedPageBreak/>
        <w:t>Содержание</w:t>
      </w:r>
      <w:bookmarkEnd w:id="0"/>
      <w:bookmarkEnd w:id="1"/>
    </w:p>
    <w:p w14:paraId="267E121F" w14:textId="1EC2216C" w:rsidR="002D5C79" w:rsidRPr="002D5C79" w:rsidRDefault="00EF2EE7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10AC8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C10AC8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TOC \o "1-3" \h \z \u </w:instrText>
      </w:r>
      <w:r w:rsidRPr="00C10AC8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hyperlink w:anchor="_Toc120640415" w:history="1">
        <w:r w:rsidR="002D5C79" w:rsidRPr="002D5C79">
          <w:rPr>
            <w:rStyle w:val="ac"/>
            <w:rFonts w:ascii="Times New Roman" w:eastAsia="Times New Roman" w:hAnsi="Times New Roman" w:cs="Times New Roman"/>
            <w:noProof/>
            <w:sz w:val="28"/>
            <w:szCs w:val="28"/>
          </w:rPr>
          <w:t>Содержание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_Toc120640415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70B4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8A080D" w14:textId="4299A10E" w:rsidR="002D5C79" w:rsidRPr="002D5C79" w:rsidRDefault="00545DA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16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1 Введение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_Toc120640416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70B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63BDEE" w14:textId="79A59B50" w:rsidR="002D5C79" w:rsidRPr="002D5C79" w:rsidRDefault="00545DA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17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2 Краткая информация об исследуемой системе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_Toc120640417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70B4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7A19D1" w14:textId="65806AE1" w:rsidR="002D5C79" w:rsidRPr="002D5C79" w:rsidRDefault="00545DA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18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 Описание настройки и установки системы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_Toc120640418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70B4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3D5645" w14:textId="127C6ED1" w:rsidR="002D5C79" w:rsidRPr="002D5C79" w:rsidRDefault="00545DA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19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4 Тестирование системы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_Toc120640419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70B4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236BC2" w14:textId="164A622E" w:rsidR="002D5C79" w:rsidRPr="002D5C79" w:rsidRDefault="00545DA8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0640420" w:history="1">
        <w:r w:rsidR="002D5C79" w:rsidRPr="002D5C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5 Заключение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_Toc120640420 \h </w:instrTex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070B4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2D5C79" w:rsidRPr="002D5C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CF5437" w14:textId="1A70CF63" w:rsidR="002D5C79" w:rsidRDefault="00EF2EE7" w:rsidP="002D5C79">
      <w:pPr>
        <w:pStyle w:val="12"/>
        <w:ind w:firstLine="0"/>
        <w:rPr>
          <w:rFonts w:eastAsia="Times New Roman" w:cs="Times New Roman"/>
        </w:rPr>
      </w:pPr>
      <w:r w:rsidRPr="00C10AC8">
        <w:rPr>
          <w:rFonts w:eastAsia="Times New Roman" w:cs="Times New Roman"/>
        </w:rPr>
        <w:fldChar w:fldCharType="end"/>
      </w:r>
      <w:bookmarkStart w:id="2" w:name="_Toc115903610"/>
      <w:bookmarkStart w:id="3" w:name="_Toc120640416"/>
    </w:p>
    <w:p w14:paraId="0BC4DD77" w14:textId="47FFBF67" w:rsidR="002D5C79" w:rsidRPr="002D5C79" w:rsidRDefault="002D5C79" w:rsidP="002D5C7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/>
        </w:rPr>
        <w:br w:type="page"/>
      </w:r>
    </w:p>
    <w:p w14:paraId="3AC4CDB5" w14:textId="193C8537" w:rsidR="004166E1" w:rsidRPr="004A01F7" w:rsidRDefault="008E7C3F" w:rsidP="004A01F7">
      <w:pPr>
        <w:pStyle w:val="12"/>
      </w:pPr>
      <w:r w:rsidRPr="00727D37">
        <w:lastRenderedPageBreak/>
        <w:t xml:space="preserve">1 </w:t>
      </w:r>
      <w:bookmarkEnd w:id="2"/>
      <w:r w:rsidR="00E343C6">
        <w:t>Введение</w:t>
      </w:r>
      <w:bookmarkEnd w:id="3"/>
    </w:p>
    <w:p w14:paraId="78C4929F" w14:textId="3F6ABCA2" w:rsidR="003D38D4" w:rsidRDefault="004A01F7" w:rsidP="008457E1">
      <w:pPr>
        <w:pStyle w:val="a9"/>
      </w:pPr>
      <w:r w:rsidRPr="00CE63EA">
        <w:rPr>
          <w:b/>
          <w:bCs/>
        </w:rPr>
        <w:t>Цель работы</w:t>
      </w:r>
      <w:r w:rsidRPr="004A01F7">
        <w:t xml:space="preserve">: </w:t>
      </w:r>
      <w:r>
        <w:t>о</w:t>
      </w:r>
      <w:r w:rsidRPr="004A01F7">
        <w:t>своить программные средства для удаленного доступа к компьютеру, получить навыки удаленного администрирования.</w:t>
      </w:r>
    </w:p>
    <w:p w14:paraId="7CD3747B" w14:textId="57288686" w:rsidR="004A01F7" w:rsidRDefault="004A01F7" w:rsidP="008457E1">
      <w:pPr>
        <w:pStyle w:val="a9"/>
      </w:pPr>
    </w:p>
    <w:p w14:paraId="65D4D87C" w14:textId="77777777" w:rsidR="004A01F7" w:rsidRPr="004A01F7" w:rsidRDefault="004A01F7" w:rsidP="004A01F7">
      <w:pPr>
        <w:pStyle w:val="a9"/>
        <w:rPr>
          <w:b/>
          <w:bCs/>
        </w:rPr>
      </w:pPr>
      <w:r w:rsidRPr="004A01F7">
        <w:rPr>
          <w:b/>
          <w:bCs/>
        </w:rPr>
        <w:t>Задание:</w:t>
      </w:r>
    </w:p>
    <w:p w14:paraId="3181E876" w14:textId="77777777" w:rsidR="004A01F7" w:rsidRDefault="004A01F7" w:rsidP="004A01F7">
      <w:pPr>
        <w:pStyle w:val="a9"/>
      </w:pPr>
      <w:r>
        <w:t>1.</w:t>
      </w:r>
      <w:r>
        <w:tab/>
        <w:t>Прочитать и изучить информацию о системах для удаленного доступа и управления.</w:t>
      </w:r>
    </w:p>
    <w:p w14:paraId="5FBFC16B" w14:textId="77777777" w:rsidR="004A01F7" w:rsidRDefault="004A01F7" w:rsidP="004A01F7">
      <w:pPr>
        <w:pStyle w:val="a9"/>
      </w:pPr>
      <w:r>
        <w:t>2.</w:t>
      </w:r>
      <w:r>
        <w:tab/>
        <w:t xml:space="preserve">Проанализировать информацию, выбрать любую систему на усмотрение студента (кроме </w:t>
      </w:r>
      <w:proofErr w:type="spellStart"/>
      <w:proofErr w:type="gramStart"/>
      <w:r>
        <w:t>TeamViewer</w:t>
      </w:r>
      <w:proofErr w:type="spellEnd"/>
      <w:r>
        <w:t xml:space="preserve"> !</w:t>
      </w:r>
      <w:proofErr w:type="gramEnd"/>
      <w:r>
        <w:t>).</w:t>
      </w:r>
    </w:p>
    <w:p w14:paraId="5A6C1BCF" w14:textId="77777777" w:rsidR="004A01F7" w:rsidRDefault="004A01F7" w:rsidP="004A01F7">
      <w:pPr>
        <w:pStyle w:val="a9"/>
      </w:pPr>
      <w:r>
        <w:t>3.</w:t>
      </w:r>
      <w:r>
        <w:tab/>
        <w:t>Инсталлировать и настроить систему.</w:t>
      </w:r>
    </w:p>
    <w:p w14:paraId="0073AA4C" w14:textId="5ED6AC3B" w:rsidR="004A01F7" w:rsidRDefault="004A01F7" w:rsidP="004A01F7">
      <w:pPr>
        <w:pStyle w:val="a9"/>
      </w:pPr>
      <w:r>
        <w:t>В качестве удаленного компьютера можно воспользоваться компьютером одногруппника.</w:t>
      </w:r>
    </w:p>
    <w:p w14:paraId="7058CDC5" w14:textId="77777777" w:rsidR="004A01F7" w:rsidRDefault="004A01F7" w:rsidP="004A01F7">
      <w:pPr>
        <w:pStyle w:val="a9"/>
      </w:pPr>
      <w:r>
        <w:t>4.</w:t>
      </w:r>
      <w:r>
        <w:tab/>
        <w:t xml:space="preserve">Протестировать программу, произвести удаленное подключение к компьютеру. </w:t>
      </w:r>
    </w:p>
    <w:p w14:paraId="48BD95A0" w14:textId="083D9B28" w:rsidR="004A01F7" w:rsidRDefault="004A01F7" w:rsidP="004A01F7">
      <w:pPr>
        <w:pStyle w:val="a9"/>
      </w:pPr>
      <w:r>
        <w:t>5.</w:t>
      </w:r>
      <w:r>
        <w:tab/>
        <w:t xml:space="preserve">Выполнить задание: посмотрите </w:t>
      </w:r>
      <w:proofErr w:type="spellStart"/>
      <w:r>
        <w:t>ip</w:t>
      </w:r>
      <w:proofErr w:type="spellEnd"/>
      <w:r>
        <w:t xml:space="preserve">-адрес удаленного компьютера (команда </w:t>
      </w:r>
      <w:proofErr w:type="spellStart"/>
      <w:r>
        <w:t>ipconfig</w:t>
      </w:r>
      <w:proofErr w:type="spellEnd"/>
      <w:r>
        <w:t xml:space="preserve"> в командной строке), проверить качество соединения (команда </w:t>
      </w:r>
      <w:proofErr w:type="spellStart"/>
      <w:r>
        <w:t>ping</w:t>
      </w:r>
      <w:proofErr w:type="spellEnd"/>
      <w:r>
        <w:t>), привести полученные результаты в отчете с пояснениями.</w:t>
      </w:r>
    </w:p>
    <w:p w14:paraId="09E11CF4" w14:textId="77777777" w:rsidR="004A01F7" w:rsidRDefault="004A01F7" w:rsidP="004A01F7">
      <w:pPr>
        <w:pStyle w:val="a9"/>
      </w:pPr>
      <w:r>
        <w:t>6.</w:t>
      </w:r>
      <w:r>
        <w:tab/>
        <w:t>Выполнить анализ дополнительных возможностей программы.</w:t>
      </w:r>
    </w:p>
    <w:p w14:paraId="3E75F76B" w14:textId="262901AA" w:rsidR="004A01F7" w:rsidRDefault="004A01F7" w:rsidP="004A01F7">
      <w:pPr>
        <w:pStyle w:val="a9"/>
      </w:pPr>
      <w:r>
        <w:t>7.</w:t>
      </w:r>
      <w:r>
        <w:tab/>
        <w:t>Написать отчет.</w:t>
      </w:r>
    </w:p>
    <w:p w14:paraId="0E31964D" w14:textId="1F5FBCA6" w:rsidR="004A01F7" w:rsidRDefault="004A01F7" w:rsidP="004A01F7">
      <w:pPr>
        <w:pStyle w:val="a9"/>
      </w:pPr>
    </w:p>
    <w:p w14:paraId="3468E12B" w14:textId="7CDE3306" w:rsidR="004A01F7" w:rsidRDefault="004A01F7" w:rsidP="004A01F7">
      <w:pPr>
        <w:pStyle w:val="a9"/>
      </w:pPr>
      <w:r w:rsidRPr="004A01F7">
        <w:rPr>
          <w:b/>
          <w:bCs/>
        </w:rPr>
        <w:t xml:space="preserve">Требования к отчетным документам: </w:t>
      </w:r>
      <w:r>
        <w:t xml:space="preserve">отчетный документ представляется в печатном или электронном виде, в форматах </w:t>
      </w:r>
      <w:proofErr w:type="spellStart"/>
      <w:r>
        <w:t>pdf</w:t>
      </w:r>
      <w:proofErr w:type="spellEnd"/>
      <w:r>
        <w:t xml:space="preserve">, </w:t>
      </w:r>
      <w:proofErr w:type="spellStart"/>
      <w:r>
        <w:t>doc</w:t>
      </w:r>
      <w:proofErr w:type="spellEnd"/>
      <w:r>
        <w:t>(x).</w:t>
      </w:r>
    </w:p>
    <w:p w14:paraId="3692F9A0" w14:textId="77777777" w:rsidR="004A01F7" w:rsidRDefault="004A01F7" w:rsidP="004A01F7">
      <w:pPr>
        <w:pStyle w:val="a9"/>
      </w:pPr>
      <w:r>
        <w:t>Отчет должен содержать следующие главы:</w:t>
      </w:r>
    </w:p>
    <w:p w14:paraId="3F7F4225" w14:textId="77777777" w:rsidR="004A01F7" w:rsidRDefault="004A01F7" w:rsidP="004A01F7">
      <w:pPr>
        <w:pStyle w:val="a9"/>
      </w:pPr>
      <w:r>
        <w:t>1.</w:t>
      </w:r>
      <w:r>
        <w:tab/>
        <w:t>Введение</w:t>
      </w:r>
    </w:p>
    <w:p w14:paraId="1019692D" w14:textId="77777777" w:rsidR="004A01F7" w:rsidRDefault="004A01F7" w:rsidP="004A01F7">
      <w:pPr>
        <w:pStyle w:val="a9"/>
      </w:pPr>
      <w:r>
        <w:t>2.</w:t>
      </w:r>
      <w:r>
        <w:tab/>
        <w:t>Краткая информация об исследуемой системе.</w:t>
      </w:r>
    </w:p>
    <w:p w14:paraId="39E48DC2" w14:textId="77777777" w:rsidR="004A01F7" w:rsidRDefault="004A01F7" w:rsidP="004A01F7">
      <w:pPr>
        <w:pStyle w:val="a9"/>
      </w:pPr>
      <w:r>
        <w:t>3.</w:t>
      </w:r>
      <w:r>
        <w:tab/>
        <w:t>Описание настройки и установки системы.</w:t>
      </w:r>
    </w:p>
    <w:p w14:paraId="101F1DFA" w14:textId="77777777" w:rsidR="004A01F7" w:rsidRDefault="004A01F7" w:rsidP="004A01F7">
      <w:pPr>
        <w:pStyle w:val="a9"/>
      </w:pPr>
      <w:r>
        <w:t>4.</w:t>
      </w:r>
      <w:r>
        <w:tab/>
        <w:t>Тестирование системы, удаленное подключение к компьютеру с помощью выбранного программного средства.</w:t>
      </w:r>
    </w:p>
    <w:p w14:paraId="36D4FA61" w14:textId="73585BB2" w:rsidR="004A01F7" w:rsidRDefault="004A01F7" w:rsidP="004A01F7">
      <w:pPr>
        <w:pStyle w:val="a9"/>
      </w:pPr>
      <w:r>
        <w:t>5.</w:t>
      </w:r>
      <w:r>
        <w:tab/>
        <w:t>Заключение (в свободной форме).</w:t>
      </w:r>
    </w:p>
    <w:p w14:paraId="1FC2B8DF" w14:textId="0C3B0A92" w:rsidR="004A01F7" w:rsidRDefault="004A01F7" w:rsidP="004A01F7">
      <w:pPr>
        <w:pStyle w:val="a9"/>
      </w:pPr>
    </w:p>
    <w:p w14:paraId="5011486C" w14:textId="77777777" w:rsidR="004A01F7" w:rsidRDefault="004A01F7" w:rsidP="004A01F7">
      <w:pPr>
        <w:pStyle w:val="a9"/>
      </w:pPr>
    </w:p>
    <w:p w14:paraId="340F2D16" w14:textId="4863752A" w:rsidR="0075062A" w:rsidRPr="00CE63EA" w:rsidRDefault="00F9169C" w:rsidP="00CE63EA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6D171FB5" w14:textId="6C9A3058" w:rsidR="00A41D97" w:rsidRDefault="00CE63EA" w:rsidP="00CE63EA">
      <w:pPr>
        <w:pStyle w:val="12"/>
      </w:pPr>
      <w:bookmarkStart w:id="4" w:name="_Toc120640417"/>
      <w:r>
        <w:lastRenderedPageBreak/>
        <w:t>2 Краткая информация об исследуемой системе</w:t>
      </w:r>
      <w:bookmarkEnd w:id="4"/>
    </w:p>
    <w:p w14:paraId="5D5610FE" w14:textId="10404C90" w:rsidR="00B53414" w:rsidRPr="00B53414" w:rsidRDefault="00B53414" w:rsidP="00B53414">
      <w:pPr>
        <w:pStyle w:val="a9"/>
      </w:pPr>
      <w:proofErr w:type="spellStart"/>
      <w:r>
        <w:rPr>
          <w:lang w:val="en-US"/>
        </w:rPr>
        <w:t>AnyDesk</w:t>
      </w:r>
      <w:proofErr w:type="spellEnd"/>
      <w:r w:rsidRPr="00B53414">
        <w:t xml:space="preserve"> – </w:t>
      </w:r>
      <w:r>
        <w:t>п</w:t>
      </w:r>
      <w:r w:rsidRPr="00B53414">
        <w:t xml:space="preserve">риложение для удаленного рабочего стола, распространяемое компанией </w:t>
      </w:r>
      <w:proofErr w:type="spellStart"/>
      <w:r w:rsidRPr="00B53414">
        <w:rPr>
          <w:lang w:val="en-US"/>
        </w:rPr>
        <w:t>AnyDesk</w:t>
      </w:r>
      <w:proofErr w:type="spellEnd"/>
      <w:r w:rsidRPr="00B53414">
        <w:t xml:space="preserve"> </w:t>
      </w:r>
      <w:r w:rsidRPr="00B53414">
        <w:rPr>
          <w:lang w:val="en-US"/>
        </w:rPr>
        <w:t>Software</w:t>
      </w:r>
      <w:r w:rsidRPr="00B53414">
        <w:t xml:space="preserve"> </w:t>
      </w:r>
      <w:r w:rsidRPr="00B53414">
        <w:rPr>
          <w:lang w:val="en-US"/>
        </w:rPr>
        <w:t>GmbH</w:t>
      </w:r>
      <w:r w:rsidRPr="00B53414">
        <w:t>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</w:t>
      </w:r>
      <w:r w:rsidR="0012611D">
        <w:t xml:space="preserve"> </w:t>
      </w:r>
      <w:r w:rsidR="0012611D" w:rsidRPr="0012611D">
        <w:t xml:space="preserve">Высокопроизводительное программное обеспечение для удаленного рабочего стола </w:t>
      </w:r>
      <w:proofErr w:type="spellStart"/>
      <w:r w:rsidR="0012611D" w:rsidRPr="0012611D">
        <w:t>AnyDesk</w:t>
      </w:r>
      <w:proofErr w:type="spellEnd"/>
      <w:r w:rsidR="0012611D" w:rsidRPr="0012611D">
        <w:t xml:space="preserve"> позволяет делиться экраном без задержек, способствует стабильному удаленному управлению, а также быстрой и безопасной передаче данных между устройствами.</w:t>
      </w:r>
    </w:p>
    <w:p w14:paraId="10AEBD12" w14:textId="1A981B4E" w:rsidR="00CE63EA" w:rsidRDefault="00CE63EA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85C48EA" w14:textId="2C012BA2" w:rsidR="00CE63EA" w:rsidRDefault="00CE63EA" w:rsidP="00CE63EA">
      <w:pPr>
        <w:pStyle w:val="12"/>
      </w:pPr>
      <w:bookmarkStart w:id="5" w:name="_Toc120640418"/>
      <w:r>
        <w:lastRenderedPageBreak/>
        <w:t>3 Описание настройки и установки системы</w:t>
      </w:r>
      <w:bookmarkEnd w:id="5"/>
    </w:p>
    <w:p w14:paraId="1AA7B9BE" w14:textId="07A7DC23" w:rsidR="00B04D1D" w:rsidRDefault="008A0113" w:rsidP="00C22C31">
      <w:pPr>
        <w:pStyle w:val="a9"/>
      </w:pPr>
      <w:r>
        <w:t>После скачивания приложения и дальнейшего запуска пользователю открывается окно портативной версии приложения.</w:t>
      </w:r>
      <w:r w:rsidR="00C22C31">
        <w:t xml:space="preserve"> В нем пользователю представлен номер рабочего места машины. При нажатии на кнопку «Пригласить» открывается окно, в которое необходимо ввести номер машины для подключения.</w:t>
      </w:r>
    </w:p>
    <w:p w14:paraId="5CBC1AAD" w14:textId="25ABC56E" w:rsidR="00EB32D8" w:rsidRDefault="00EB32D8" w:rsidP="00EB32D8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5147A351" wp14:editId="2AA0EBBF">
            <wp:extent cx="6026172" cy="3390406"/>
            <wp:effectExtent l="19050" t="19050" r="1270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841" cy="3411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1CF7F" w14:textId="2B22E25E" w:rsidR="00EB32D8" w:rsidRDefault="00EB32D8" w:rsidP="00EB32D8">
      <w:pPr>
        <w:pStyle w:val="a9"/>
        <w:ind w:firstLine="0"/>
        <w:jc w:val="center"/>
      </w:pPr>
      <w:r>
        <w:t>Рисунок 1 – Меню приложения</w:t>
      </w:r>
    </w:p>
    <w:p w14:paraId="74530258" w14:textId="2F8DCDC6" w:rsidR="00EB32D8" w:rsidRDefault="00EB32D8" w:rsidP="00EB32D8">
      <w:pPr>
        <w:pStyle w:val="a9"/>
        <w:ind w:firstLine="0"/>
        <w:jc w:val="center"/>
      </w:pPr>
    </w:p>
    <w:p w14:paraId="532E71C3" w14:textId="0EC997E0" w:rsidR="00EB32D8" w:rsidRPr="00C22C31" w:rsidRDefault="00C22C31" w:rsidP="00C22C31">
      <w:pPr>
        <w:pStyle w:val="a9"/>
      </w:pPr>
      <w:r>
        <w:t>После отправки приглашения на второй машине открывается окно, в котором необходимо принять запрос на подключение.</w:t>
      </w:r>
    </w:p>
    <w:p w14:paraId="318E4F03" w14:textId="66D42DB6" w:rsidR="00C22C31" w:rsidRDefault="00C22C31" w:rsidP="00EB32D8">
      <w:pPr>
        <w:pStyle w:val="a9"/>
        <w:ind w:firstLine="0"/>
        <w:jc w:val="center"/>
      </w:pPr>
      <w:r w:rsidRPr="003A065B">
        <w:rPr>
          <w:noProof/>
        </w:rPr>
        <w:drawing>
          <wp:inline distT="0" distB="0" distL="0" distR="0" wp14:anchorId="74EA87F0" wp14:editId="38FC3168">
            <wp:extent cx="2543530" cy="2257740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25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D8995" w14:textId="37B56BA1" w:rsidR="00C22C31" w:rsidRDefault="00C22C31" w:rsidP="00C22C31">
      <w:pPr>
        <w:pStyle w:val="a9"/>
        <w:ind w:firstLine="0"/>
        <w:jc w:val="center"/>
      </w:pPr>
      <w:r>
        <w:t xml:space="preserve">Рисунок </w:t>
      </w:r>
      <w:r w:rsidR="00DE1099">
        <w:t>2</w:t>
      </w:r>
      <w:r>
        <w:t xml:space="preserve"> – Окно подключения</w:t>
      </w:r>
    </w:p>
    <w:p w14:paraId="52817D73" w14:textId="77777777" w:rsidR="00C22C31" w:rsidRDefault="00C22C31" w:rsidP="00EB32D8">
      <w:pPr>
        <w:pStyle w:val="a9"/>
        <w:ind w:firstLine="0"/>
        <w:jc w:val="center"/>
      </w:pPr>
    </w:p>
    <w:p w14:paraId="1EC5D5FB" w14:textId="77777777" w:rsidR="00EB32D8" w:rsidRDefault="00EB32D8" w:rsidP="00EB32D8">
      <w:pPr>
        <w:pStyle w:val="a9"/>
        <w:ind w:firstLine="0"/>
        <w:jc w:val="center"/>
      </w:pPr>
    </w:p>
    <w:p w14:paraId="3F2A69E9" w14:textId="77777777" w:rsidR="00EB32D8" w:rsidRPr="00AD2C4E" w:rsidRDefault="00EB32D8" w:rsidP="00AD2C4E">
      <w:pPr>
        <w:pStyle w:val="a9"/>
      </w:pPr>
    </w:p>
    <w:p w14:paraId="38430799" w14:textId="6E104145" w:rsidR="00CE63EA" w:rsidRDefault="00CE63EA" w:rsidP="00EB32D8">
      <w:pPr>
        <w:jc w:val="center"/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7615A091" w14:textId="77C609B6" w:rsidR="00CE63EA" w:rsidRDefault="00CE63EA" w:rsidP="00CE63EA">
      <w:pPr>
        <w:pStyle w:val="12"/>
      </w:pPr>
      <w:bookmarkStart w:id="6" w:name="_Toc120640419"/>
      <w:r>
        <w:lastRenderedPageBreak/>
        <w:t>4 Тестирование системы</w:t>
      </w:r>
      <w:bookmarkEnd w:id="6"/>
    </w:p>
    <w:p w14:paraId="401CCE0E" w14:textId="03A9E3DE" w:rsidR="00CE63EA" w:rsidRDefault="00EA7C7C" w:rsidP="00CE63EA">
      <w:pPr>
        <w:pStyle w:val="a9"/>
      </w:pPr>
      <w:r>
        <w:t xml:space="preserve">Для тестирования механизмов удаленного управления была использована связка </w:t>
      </w:r>
      <w:r w:rsidR="006D1107">
        <w:t>из двух персональных компьютеров</w:t>
      </w:r>
      <w:r>
        <w:t>.</w:t>
      </w:r>
      <w:r w:rsidR="003F3031">
        <w:t xml:space="preserve"> Выбранные машины были подключены</w:t>
      </w:r>
      <w:r w:rsidR="00CD5430">
        <w:t>,</w:t>
      </w:r>
      <w:r w:rsidR="003F3031">
        <w:t xml:space="preserve"> после чего осуществлялось удаленное управление.</w:t>
      </w:r>
    </w:p>
    <w:p w14:paraId="6E821AE6" w14:textId="3AE197DE" w:rsidR="003F3031" w:rsidRDefault="00654553" w:rsidP="003F3031">
      <w:pPr>
        <w:pStyle w:val="a9"/>
        <w:ind w:firstLine="0"/>
        <w:jc w:val="center"/>
      </w:pPr>
      <w:r w:rsidRPr="003A065B">
        <w:rPr>
          <w:noProof/>
        </w:rPr>
        <w:drawing>
          <wp:inline distT="0" distB="0" distL="0" distR="0" wp14:anchorId="7B8C0253" wp14:editId="779842AF">
            <wp:extent cx="5940425" cy="3341370"/>
            <wp:effectExtent l="19050" t="19050" r="2222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2BFE6" w14:textId="033C7F7B" w:rsidR="003F3031" w:rsidRDefault="003F3031" w:rsidP="003F3031">
      <w:pPr>
        <w:pStyle w:val="a9"/>
        <w:ind w:firstLine="0"/>
        <w:jc w:val="center"/>
      </w:pPr>
      <w:r>
        <w:t xml:space="preserve">Рисунок </w:t>
      </w:r>
      <w:r w:rsidR="003A180B">
        <w:t>3</w:t>
      </w:r>
      <w:r>
        <w:t xml:space="preserve"> – </w:t>
      </w:r>
      <w:r w:rsidR="00654553">
        <w:t>Подключение к рабочему столу</w:t>
      </w:r>
    </w:p>
    <w:p w14:paraId="48AE95DF" w14:textId="6CB864B9" w:rsidR="003F3031" w:rsidRDefault="003F3031" w:rsidP="003F3031">
      <w:pPr>
        <w:pStyle w:val="a9"/>
        <w:ind w:firstLine="0"/>
        <w:jc w:val="center"/>
      </w:pPr>
    </w:p>
    <w:p w14:paraId="3FFDA011" w14:textId="25DE0BA0" w:rsidR="003F3031" w:rsidRPr="005834BC" w:rsidRDefault="00457EC4" w:rsidP="00FE25E8">
      <w:pPr>
        <w:pStyle w:val="a9"/>
        <w:keepNext/>
      </w:pPr>
      <w:r>
        <w:t xml:space="preserve">Далее было вызвано приложение «Командная строка» для дальнейшего выполнения задания. </w:t>
      </w:r>
    </w:p>
    <w:p w14:paraId="381DDC0F" w14:textId="3CF2BA5E" w:rsidR="00E9094A" w:rsidRPr="00E9094A" w:rsidRDefault="00E9094A" w:rsidP="00E9094A">
      <w:pPr>
        <w:pStyle w:val="a9"/>
      </w:pPr>
      <w:r>
        <w:t xml:space="preserve">После открытия консоли была вызвана команда </w:t>
      </w:r>
      <w:r>
        <w:rPr>
          <w:lang w:val="en-US"/>
        </w:rPr>
        <w:t>Ping</w:t>
      </w:r>
      <w:r>
        <w:t>.</w:t>
      </w:r>
    </w:p>
    <w:p w14:paraId="78E026A0" w14:textId="3344BD92" w:rsidR="002274A5" w:rsidRDefault="003A180B" w:rsidP="003F3031">
      <w:pPr>
        <w:pStyle w:val="a9"/>
        <w:ind w:firstLine="0"/>
        <w:jc w:val="center"/>
      </w:pPr>
      <w:r w:rsidRPr="006A4793">
        <w:rPr>
          <w:noProof/>
          <w:lang w:val="en-US"/>
        </w:rPr>
        <w:drawing>
          <wp:inline distT="0" distB="0" distL="0" distR="0" wp14:anchorId="6F294801" wp14:editId="566E5EE7">
            <wp:extent cx="6175388" cy="3473532"/>
            <wp:effectExtent l="19050" t="19050" r="1587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059" cy="3477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19886" w14:textId="0AFB98B3" w:rsidR="00E9094A" w:rsidRDefault="00E9094A" w:rsidP="00E9094A">
      <w:pPr>
        <w:pStyle w:val="a9"/>
        <w:ind w:firstLine="0"/>
        <w:jc w:val="center"/>
      </w:pPr>
      <w:r>
        <w:t xml:space="preserve">Рисунок </w:t>
      </w:r>
      <w:r w:rsidR="003A180B">
        <w:t>4</w:t>
      </w:r>
      <w:r>
        <w:t xml:space="preserve"> – Вызов команды </w:t>
      </w:r>
      <w:r>
        <w:rPr>
          <w:lang w:val="en-US"/>
        </w:rPr>
        <w:t>Ping</w:t>
      </w:r>
    </w:p>
    <w:p w14:paraId="6B5EF10C" w14:textId="77777777" w:rsidR="007841E7" w:rsidRDefault="007841E7" w:rsidP="003A180B">
      <w:pPr>
        <w:pStyle w:val="a9"/>
        <w:ind w:firstLine="0"/>
      </w:pPr>
    </w:p>
    <w:p w14:paraId="6E636430" w14:textId="4DFB435A" w:rsidR="00FE25E8" w:rsidRPr="00653B52" w:rsidRDefault="00653B52" w:rsidP="00653B52">
      <w:pPr>
        <w:pStyle w:val="a9"/>
      </w:pPr>
      <w:r>
        <w:lastRenderedPageBreak/>
        <w:t xml:space="preserve">Следующей была вызвана команда </w:t>
      </w:r>
      <w:r>
        <w:rPr>
          <w:lang w:val="en-US"/>
        </w:rPr>
        <w:t>Ipconfig</w:t>
      </w:r>
      <w:r>
        <w:t>.</w:t>
      </w:r>
    </w:p>
    <w:p w14:paraId="6E839BFB" w14:textId="30394C3F" w:rsidR="00653B52" w:rsidRDefault="003A180B" w:rsidP="003F3031">
      <w:pPr>
        <w:pStyle w:val="a9"/>
        <w:ind w:firstLine="0"/>
        <w:jc w:val="center"/>
      </w:pPr>
      <w:r w:rsidRPr="006A4793">
        <w:rPr>
          <w:noProof/>
          <w:lang w:val="en-US"/>
        </w:rPr>
        <w:drawing>
          <wp:inline distT="0" distB="0" distL="0" distR="0" wp14:anchorId="212EE947" wp14:editId="7FE69B3E">
            <wp:extent cx="6217614" cy="3497283"/>
            <wp:effectExtent l="19050" t="19050" r="1206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6687" cy="3502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0641C" w14:textId="1E7B1D05" w:rsidR="009310D6" w:rsidRDefault="009310D6" w:rsidP="009310D6">
      <w:pPr>
        <w:pStyle w:val="a9"/>
        <w:ind w:firstLine="0"/>
        <w:jc w:val="center"/>
      </w:pPr>
      <w:r>
        <w:t xml:space="preserve">Рисунок </w:t>
      </w:r>
      <w:r w:rsidR="003A180B">
        <w:t>5</w:t>
      </w:r>
      <w:r>
        <w:t xml:space="preserve"> – Вызов команды </w:t>
      </w:r>
      <w:r>
        <w:rPr>
          <w:lang w:val="en-US"/>
        </w:rPr>
        <w:t>Ipconfig</w:t>
      </w:r>
    </w:p>
    <w:p w14:paraId="796238D5" w14:textId="43BA5F75" w:rsidR="003A180B" w:rsidRPr="003A180B" w:rsidRDefault="003A180B" w:rsidP="003A180B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C157BFE" w14:textId="2533C579" w:rsidR="00CE63EA" w:rsidRDefault="00CE63EA" w:rsidP="00CE63EA">
      <w:pPr>
        <w:pStyle w:val="12"/>
      </w:pPr>
      <w:bookmarkStart w:id="7" w:name="_Toc120640420"/>
      <w:r>
        <w:lastRenderedPageBreak/>
        <w:t>5 Заключение</w:t>
      </w:r>
      <w:bookmarkEnd w:id="7"/>
    </w:p>
    <w:p w14:paraId="4E2B7412" w14:textId="051924ED" w:rsidR="00AA14D7" w:rsidRDefault="001054CE" w:rsidP="00AA14D7">
      <w:pPr>
        <w:pStyle w:val="a9"/>
      </w:pPr>
      <w:proofErr w:type="spellStart"/>
      <w:r w:rsidRPr="001054CE">
        <w:t>AnyDesk</w:t>
      </w:r>
      <w:proofErr w:type="spellEnd"/>
      <w:r w:rsidRPr="001054CE">
        <w:t xml:space="preserve"> — это бесплатная программа для удаленного доступа, которая поддерживает автоматический доступ, не требует установки, может передавать файлы и работает без переадресации портов на маршрутизаторе.</w:t>
      </w:r>
      <w:r>
        <w:t xml:space="preserve"> </w:t>
      </w:r>
      <w:r w:rsidR="00016034">
        <w:t>В ходе выполнения лабораторной работы были выявлены следующие положительные стороны приложения:</w:t>
      </w:r>
    </w:p>
    <w:p w14:paraId="6B8BEFA3" w14:textId="7FB8D938" w:rsidR="001054CE" w:rsidRDefault="001054CE" w:rsidP="001054CE">
      <w:pPr>
        <w:pStyle w:val="a9"/>
        <w:numPr>
          <w:ilvl w:val="0"/>
          <w:numId w:val="23"/>
        </w:numPr>
        <w:ind w:left="0" w:firstLine="709"/>
      </w:pPr>
      <w:r>
        <w:t>Наличие адресной книги и истории подключений (Хранится на устройстве, с которого подключаетесь);</w:t>
      </w:r>
    </w:p>
    <w:p w14:paraId="72752777" w14:textId="12C03594" w:rsidR="001054CE" w:rsidRDefault="001054CE" w:rsidP="001054CE">
      <w:pPr>
        <w:pStyle w:val="a9"/>
        <w:numPr>
          <w:ilvl w:val="0"/>
          <w:numId w:val="23"/>
        </w:numPr>
        <w:ind w:left="0" w:firstLine="709"/>
      </w:pPr>
      <w:r>
        <w:t>Запуск программы без предварительной установки;</w:t>
      </w:r>
    </w:p>
    <w:p w14:paraId="1377E5C3" w14:textId="717243CF" w:rsidR="001054CE" w:rsidRDefault="001054CE" w:rsidP="001054CE">
      <w:pPr>
        <w:pStyle w:val="a9"/>
        <w:numPr>
          <w:ilvl w:val="0"/>
          <w:numId w:val="23"/>
        </w:numPr>
        <w:ind w:left="0" w:firstLine="709"/>
      </w:pPr>
      <w:r>
        <w:t>Хорошая скорость работы самого удалённого доступа;</w:t>
      </w:r>
    </w:p>
    <w:p w14:paraId="5B4775D2" w14:textId="28FE2A36" w:rsidR="001054CE" w:rsidRDefault="001054CE" w:rsidP="001054CE">
      <w:pPr>
        <w:pStyle w:val="a9"/>
        <w:numPr>
          <w:ilvl w:val="0"/>
          <w:numId w:val="23"/>
        </w:numPr>
        <w:ind w:left="0" w:firstLine="709"/>
      </w:pPr>
      <w:r>
        <w:t xml:space="preserve">Автоопределение компьютеров с клиентом </w:t>
      </w:r>
      <w:proofErr w:type="spellStart"/>
      <w:r>
        <w:t>Anydesk</w:t>
      </w:r>
      <w:proofErr w:type="spellEnd"/>
      <w:r>
        <w:t xml:space="preserve"> в локальной сети;</w:t>
      </w:r>
    </w:p>
    <w:p w14:paraId="5F7FD79F" w14:textId="00ECD7F1" w:rsidR="001054CE" w:rsidRDefault="001054CE" w:rsidP="001054CE">
      <w:pPr>
        <w:pStyle w:val="a9"/>
        <w:numPr>
          <w:ilvl w:val="0"/>
          <w:numId w:val="23"/>
        </w:numPr>
        <w:ind w:left="0" w:firstLine="709"/>
      </w:pPr>
      <w:r>
        <w:t xml:space="preserve">Поддержка множества платформ: Windows,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Linux, FreeBSD, </w:t>
      </w:r>
      <w:proofErr w:type="spellStart"/>
      <w:r>
        <w:t>RaspberryPi</w:t>
      </w:r>
      <w:proofErr w:type="spellEnd"/>
      <w:r>
        <w:t xml:space="preserve">, </w:t>
      </w:r>
      <w:proofErr w:type="spellStart"/>
      <w:r>
        <w:t>Chrome</w:t>
      </w:r>
      <w:proofErr w:type="spellEnd"/>
      <w:r>
        <w:t xml:space="preserve"> OS;</w:t>
      </w:r>
    </w:p>
    <w:p w14:paraId="467FE2E7" w14:textId="1CA3C736" w:rsidR="001054CE" w:rsidRDefault="001054CE" w:rsidP="001054CE">
      <w:pPr>
        <w:pStyle w:val="a9"/>
        <w:numPr>
          <w:ilvl w:val="0"/>
          <w:numId w:val="23"/>
        </w:numPr>
        <w:ind w:left="0" w:firstLine="709"/>
      </w:pPr>
      <w:r>
        <w:t>Подходит для постоянного использования.</w:t>
      </w:r>
    </w:p>
    <w:p w14:paraId="5982886E" w14:textId="77777777" w:rsidR="001054CE" w:rsidRDefault="001054CE" w:rsidP="001054CE">
      <w:pPr>
        <w:pStyle w:val="a9"/>
        <w:ind w:firstLine="567"/>
      </w:pPr>
    </w:p>
    <w:p w14:paraId="6A8B6D72" w14:textId="3229B3BF" w:rsidR="00016034" w:rsidRDefault="00016034" w:rsidP="001054CE">
      <w:pPr>
        <w:pStyle w:val="a9"/>
        <w:ind w:firstLine="567"/>
      </w:pPr>
      <w:r>
        <w:t>Среди отрицательных сторон можно выделить:</w:t>
      </w:r>
    </w:p>
    <w:p w14:paraId="6D7458FB" w14:textId="459BA756" w:rsidR="001054CE" w:rsidRDefault="001054CE" w:rsidP="001054CE">
      <w:pPr>
        <w:pStyle w:val="a9"/>
        <w:numPr>
          <w:ilvl w:val="0"/>
          <w:numId w:val="24"/>
        </w:numPr>
        <w:ind w:left="0" w:firstLine="709"/>
      </w:pPr>
      <w:r>
        <w:t>Адресную книгу нельзя перенести на другое устройство;</w:t>
      </w:r>
    </w:p>
    <w:p w14:paraId="23867565" w14:textId="341E5171" w:rsidR="001054CE" w:rsidRDefault="001054CE" w:rsidP="001054CE">
      <w:pPr>
        <w:pStyle w:val="a9"/>
        <w:numPr>
          <w:ilvl w:val="0"/>
          <w:numId w:val="24"/>
        </w:numPr>
        <w:ind w:left="0" w:firstLine="709"/>
      </w:pPr>
      <w:r>
        <w:t>Кодек не умеет пропускать кадры и может работать с задержкой при слабом подключении;</w:t>
      </w:r>
    </w:p>
    <w:p w14:paraId="215C8EF4" w14:textId="6E51C05C" w:rsidR="00016034" w:rsidRPr="00016034" w:rsidRDefault="001054CE" w:rsidP="001054CE">
      <w:pPr>
        <w:pStyle w:val="a9"/>
        <w:numPr>
          <w:ilvl w:val="0"/>
          <w:numId w:val="24"/>
        </w:numPr>
        <w:ind w:left="0" w:firstLine="709"/>
      </w:pPr>
      <w:r>
        <w:t>При первичном подключении к устройству необходим пользователь для принятия запроса на подключение.</w:t>
      </w:r>
    </w:p>
    <w:sectPr w:rsidR="00016034" w:rsidRPr="000160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DB6CB" w14:textId="77777777" w:rsidR="00545DA8" w:rsidRDefault="00545DA8">
      <w:pPr>
        <w:spacing w:after="0" w:line="240" w:lineRule="auto"/>
      </w:pPr>
      <w:r>
        <w:separator/>
      </w:r>
    </w:p>
  </w:endnote>
  <w:endnote w:type="continuationSeparator" w:id="0">
    <w:p w14:paraId="176E7E4F" w14:textId="77777777" w:rsidR="00545DA8" w:rsidRDefault="00545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87290" w14:textId="77777777" w:rsidR="008E7C3F" w:rsidRDefault="008E7C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35BFA859" w14:textId="77777777" w:rsidR="008E7C3F" w:rsidRDefault="008E7C3F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2840" w14:textId="77777777" w:rsidR="008E7C3F" w:rsidRDefault="008E7C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07C00B00" w14:textId="77777777" w:rsidR="008E7C3F" w:rsidRDefault="008E7C3F" w:rsidP="002113EB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46F3D" w14:textId="77777777" w:rsidR="00545DA8" w:rsidRDefault="00545DA8">
      <w:pPr>
        <w:spacing w:after="0" w:line="240" w:lineRule="auto"/>
      </w:pPr>
      <w:r>
        <w:separator/>
      </w:r>
    </w:p>
  </w:footnote>
  <w:footnote w:type="continuationSeparator" w:id="0">
    <w:p w14:paraId="7878A65B" w14:textId="77777777" w:rsidR="00545DA8" w:rsidRDefault="00545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0A0666"/>
    <w:multiLevelType w:val="hybridMultilevel"/>
    <w:tmpl w:val="3774D4E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B5F67"/>
    <w:multiLevelType w:val="hybridMultilevel"/>
    <w:tmpl w:val="D1E2553E"/>
    <w:lvl w:ilvl="0" w:tplc="78AE0D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243A5C"/>
    <w:multiLevelType w:val="hybridMultilevel"/>
    <w:tmpl w:val="A29848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8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9" w15:restartNumberingAfterBreak="0">
    <w:nsid w:val="2F603D90"/>
    <w:multiLevelType w:val="hybridMultilevel"/>
    <w:tmpl w:val="0406A210"/>
    <w:lvl w:ilvl="0" w:tplc="76E4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FB97942"/>
    <w:multiLevelType w:val="multilevel"/>
    <w:tmpl w:val="6AD4E86C"/>
    <w:numStyleLink w:val="a1"/>
  </w:abstractNum>
  <w:abstractNum w:abstractNumId="11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98A7571"/>
    <w:multiLevelType w:val="hybridMultilevel"/>
    <w:tmpl w:val="909295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24977EF"/>
    <w:multiLevelType w:val="hybridMultilevel"/>
    <w:tmpl w:val="D5BAD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836781"/>
    <w:multiLevelType w:val="hybridMultilevel"/>
    <w:tmpl w:val="1B2841AE"/>
    <w:lvl w:ilvl="0" w:tplc="617C425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2E2ADE"/>
    <w:multiLevelType w:val="hybridMultilevel"/>
    <w:tmpl w:val="7848C5D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9" w15:restartNumberingAfterBreak="0">
    <w:nsid w:val="69117DA9"/>
    <w:multiLevelType w:val="hybridMultilevel"/>
    <w:tmpl w:val="A29848B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2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2416B"/>
    <w:multiLevelType w:val="hybridMultilevel"/>
    <w:tmpl w:val="C7129FFC"/>
    <w:lvl w:ilvl="0" w:tplc="376EF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8"/>
  </w:num>
  <w:num w:numId="3">
    <w:abstractNumId w:val="7"/>
  </w:num>
  <w:num w:numId="4">
    <w:abstractNumId w:val="21"/>
  </w:num>
  <w:num w:numId="5">
    <w:abstractNumId w:val="11"/>
  </w:num>
  <w:num w:numId="6">
    <w:abstractNumId w:val="5"/>
  </w:num>
  <w:num w:numId="7">
    <w:abstractNumId w:val="12"/>
  </w:num>
  <w:num w:numId="8">
    <w:abstractNumId w:val="10"/>
  </w:num>
  <w:num w:numId="9">
    <w:abstractNumId w:val="2"/>
  </w:num>
  <w:num w:numId="10">
    <w:abstractNumId w:val="22"/>
  </w:num>
  <w:num w:numId="11">
    <w:abstractNumId w:val="1"/>
  </w:num>
  <w:num w:numId="12">
    <w:abstractNumId w:val="18"/>
  </w:num>
  <w:num w:numId="13">
    <w:abstractNumId w:val="0"/>
  </w:num>
  <w:num w:numId="14">
    <w:abstractNumId w:val="20"/>
  </w:num>
  <w:num w:numId="15">
    <w:abstractNumId w:val="9"/>
  </w:num>
  <w:num w:numId="16">
    <w:abstractNumId w:val="15"/>
  </w:num>
  <w:num w:numId="17">
    <w:abstractNumId w:val="16"/>
  </w:num>
  <w:num w:numId="18">
    <w:abstractNumId w:val="14"/>
  </w:num>
  <w:num w:numId="19">
    <w:abstractNumId w:val="17"/>
  </w:num>
  <w:num w:numId="20">
    <w:abstractNumId w:val="3"/>
  </w:num>
  <w:num w:numId="21">
    <w:abstractNumId w:val="4"/>
  </w:num>
  <w:num w:numId="22">
    <w:abstractNumId w:val="23"/>
  </w:num>
  <w:num w:numId="23">
    <w:abstractNumId w:val="6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E2"/>
    <w:rsid w:val="00000EB5"/>
    <w:rsid w:val="00005D81"/>
    <w:rsid w:val="00016034"/>
    <w:rsid w:val="000230D4"/>
    <w:rsid w:val="000236B6"/>
    <w:rsid w:val="000239E4"/>
    <w:rsid w:val="000263D5"/>
    <w:rsid w:val="000268F6"/>
    <w:rsid w:val="0004132B"/>
    <w:rsid w:val="00042061"/>
    <w:rsid w:val="00051D3D"/>
    <w:rsid w:val="00052B9A"/>
    <w:rsid w:val="0005554F"/>
    <w:rsid w:val="00055D7D"/>
    <w:rsid w:val="00060260"/>
    <w:rsid w:val="00065444"/>
    <w:rsid w:val="000668CF"/>
    <w:rsid w:val="00075FEB"/>
    <w:rsid w:val="00077753"/>
    <w:rsid w:val="00083011"/>
    <w:rsid w:val="00085BEA"/>
    <w:rsid w:val="00097BDF"/>
    <w:rsid w:val="000A0675"/>
    <w:rsid w:val="000A0F14"/>
    <w:rsid w:val="000A52AE"/>
    <w:rsid w:val="000B1040"/>
    <w:rsid w:val="000B1523"/>
    <w:rsid w:val="000B6914"/>
    <w:rsid w:val="000C3258"/>
    <w:rsid w:val="000E54B1"/>
    <w:rsid w:val="000E7F2E"/>
    <w:rsid w:val="000F3039"/>
    <w:rsid w:val="00102DA2"/>
    <w:rsid w:val="0010512C"/>
    <w:rsid w:val="001054CE"/>
    <w:rsid w:val="00111DA8"/>
    <w:rsid w:val="001122AA"/>
    <w:rsid w:val="00112306"/>
    <w:rsid w:val="00122473"/>
    <w:rsid w:val="00122811"/>
    <w:rsid w:val="00123128"/>
    <w:rsid w:val="00123A0B"/>
    <w:rsid w:val="00124C0B"/>
    <w:rsid w:val="0012503E"/>
    <w:rsid w:val="0012611D"/>
    <w:rsid w:val="00137139"/>
    <w:rsid w:val="0014247B"/>
    <w:rsid w:val="001430CD"/>
    <w:rsid w:val="0014407D"/>
    <w:rsid w:val="001475AE"/>
    <w:rsid w:val="00151318"/>
    <w:rsid w:val="00152A87"/>
    <w:rsid w:val="00155326"/>
    <w:rsid w:val="00156694"/>
    <w:rsid w:val="00172F72"/>
    <w:rsid w:val="001818CA"/>
    <w:rsid w:val="00186B73"/>
    <w:rsid w:val="00186F3F"/>
    <w:rsid w:val="001A1BAD"/>
    <w:rsid w:val="001A1ECE"/>
    <w:rsid w:val="001B0507"/>
    <w:rsid w:val="001B0668"/>
    <w:rsid w:val="001B3DB5"/>
    <w:rsid w:val="001B507E"/>
    <w:rsid w:val="001B639D"/>
    <w:rsid w:val="001C119F"/>
    <w:rsid w:val="001C394C"/>
    <w:rsid w:val="001D438C"/>
    <w:rsid w:val="001F1A72"/>
    <w:rsid w:val="001F1C48"/>
    <w:rsid w:val="001F49BD"/>
    <w:rsid w:val="002070B4"/>
    <w:rsid w:val="00213083"/>
    <w:rsid w:val="002147B0"/>
    <w:rsid w:val="00216700"/>
    <w:rsid w:val="002235AD"/>
    <w:rsid w:val="00224C8C"/>
    <w:rsid w:val="002274A5"/>
    <w:rsid w:val="00231125"/>
    <w:rsid w:val="0023329A"/>
    <w:rsid w:val="0024131D"/>
    <w:rsid w:val="00244060"/>
    <w:rsid w:val="00253657"/>
    <w:rsid w:val="0025638D"/>
    <w:rsid w:val="0027317C"/>
    <w:rsid w:val="002810CD"/>
    <w:rsid w:val="0028717D"/>
    <w:rsid w:val="00287F49"/>
    <w:rsid w:val="00293A18"/>
    <w:rsid w:val="00294564"/>
    <w:rsid w:val="0029739C"/>
    <w:rsid w:val="002A0D55"/>
    <w:rsid w:val="002A2FAD"/>
    <w:rsid w:val="002A3B3A"/>
    <w:rsid w:val="002A7C43"/>
    <w:rsid w:val="002B0B7E"/>
    <w:rsid w:val="002B2301"/>
    <w:rsid w:val="002B4D6C"/>
    <w:rsid w:val="002B5A53"/>
    <w:rsid w:val="002B706B"/>
    <w:rsid w:val="002C377E"/>
    <w:rsid w:val="002D5C79"/>
    <w:rsid w:val="002E3E29"/>
    <w:rsid w:val="002E4101"/>
    <w:rsid w:val="002F3851"/>
    <w:rsid w:val="002F3D7E"/>
    <w:rsid w:val="002F70DC"/>
    <w:rsid w:val="003035EC"/>
    <w:rsid w:val="00304584"/>
    <w:rsid w:val="003056F6"/>
    <w:rsid w:val="003062A4"/>
    <w:rsid w:val="00306500"/>
    <w:rsid w:val="00306B32"/>
    <w:rsid w:val="0031047E"/>
    <w:rsid w:val="003160F7"/>
    <w:rsid w:val="00321E82"/>
    <w:rsid w:val="003262D8"/>
    <w:rsid w:val="00331E83"/>
    <w:rsid w:val="00336D78"/>
    <w:rsid w:val="00340EC3"/>
    <w:rsid w:val="00342872"/>
    <w:rsid w:val="00344FAD"/>
    <w:rsid w:val="003545D4"/>
    <w:rsid w:val="003659AA"/>
    <w:rsid w:val="00373DF9"/>
    <w:rsid w:val="0038343A"/>
    <w:rsid w:val="00383FF8"/>
    <w:rsid w:val="003904C6"/>
    <w:rsid w:val="00397FEE"/>
    <w:rsid w:val="003A0356"/>
    <w:rsid w:val="003A180B"/>
    <w:rsid w:val="003A7F5C"/>
    <w:rsid w:val="003B2066"/>
    <w:rsid w:val="003B2A88"/>
    <w:rsid w:val="003C6D16"/>
    <w:rsid w:val="003D0ABC"/>
    <w:rsid w:val="003D38D4"/>
    <w:rsid w:val="003D479E"/>
    <w:rsid w:val="003D4B6F"/>
    <w:rsid w:val="003D706F"/>
    <w:rsid w:val="003E1C59"/>
    <w:rsid w:val="003E7113"/>
    <w:rsid w:val="003F3031"/>
    <w:rsid w:val="003F43CB"/>
    <w:rsid w:val="00400124"/>
    <w:rsid w:val="00416212"/>
    <w:rsid w:val="004166E1"/>
    <w:rsid w:val="004262A3"/>
    <w:rsid w:val="00430823"/>
    <w:rsid w:val="00435973"/>
    <w:rsid w:val="00457EC4"/>
    <w:rsid w:val="00462AFA"/>
    <w:rsid w:val="00464C66"/>
    <w:rsid w:val="00475CE8"/>
    <w:rsid w:val="004944AD"/>
    <w:rsid w:val="004A01F7"/>
    <w:rsid w:val="004A4215"/>
    <w:rsid w:val="004B2793"/>
    <w:rsid w:val="004C5B45"/>
    <w:rsid w:val="004D371F"/>
    <w:rsid w:val="004D3C13"/>
    <w:rsid w:val="004D7F2C"/>
    <w:rsid w:val="004E299F"/>
    <w:rsid w:val="004E4498"/>
    <w:rsid w:val="004E6AB2"/>
    <w:rsid w:val="004F4A25"/>
    <w:rsid w:val="004F5A61"/>
    <w:rsid w:val="004F7DE5"/>
    <w:rsid w:val="0050065F"/>
    <w:rsid w:val="00500AE0"/>
    <w:rsid w:val="00507F3C"/>
    <w:rsid w:val="00512D52"/>
    <w:rsid w:val="00514570"/>
    <w:rsid w:val="0053585D"/>
    <w:rsid w:val="005414C4"/>
    <w:rsid w:val="00541747"/>
    <w:rsid w:val="00542291"/>
    <w:rsid w:val="00545DA8"/>
    <w:rsid w:val="00550395"/>
    <w:rsid w:val="005534F6"/>
    <w:rsid w:val="00555BF1"/>
    <w:rsid w:val="00561858"/>
    <w:rsid w:val="00573058"/>
    <w:rsid w:val="00577B11"/>
    <w:rsid w:val="00577E27"/>
    <w:rsid w:val="005834BC"/>
    <w:rsid w:val="00585132"/>
    <w:rsid w:val="00594217"/>
    <w:rsid w:val="00597E31"/>
    <w:rsid w:val="005A1FF7"/>
    <w:rsid w:val="005A4106"/>
    <w:rsid w:val="005A600C"/>
    <w:rsid w:val="005A742C"/>
    <w:rsid w:val="005A777C"/>
    <w:rsid w:val="005A77D4"/>
    <w:rsid w:val="005B2240"/>
    <w:rsid w:val="005E0B3D"/>
    <w:rsid w:val="005E1E29"/>
    <w:rsid w:val="005E4731"/>
    <w:rsid w:val="005F18F9"/>
    <w:rsid w:val="005F6AFE"/>
    <w:rsid w:val="00601888"/>
    <w:rsid w:val="00602BBB"/>
    <w:rsid w:val="0063676C"/>
    <w:rsid w:val="00642261"/>
    <w:rsid w:val="00644BCB"/>
    <w:rsid w:val="00647E50"/>
    <w:rsid w:val="00653B52"/>
    <w:rsid w:val="00654553"/>
    <w:rsid w:val="006554C4"/>
    <w:rsid w:val="00660DB5"/>
    <w:rsid w:val="00662050"/>
    <w:rsid w:val="006646AC"/>
    <w:rsid w:val="00675F66"/>
    <w:rsid w:val="006805E4"/>
    <w:rsid w:val="00680A42"/>
    <w:rsid w:val="00687347"/>
    <w:rsid w:val="006906C9"/>
    <w:rsid w:val="00691A10"/>
    <w:rsid w:val="00691AE8"/>
    <w:rsid w:val="00693D67"/>
    <w:rsid w:val="006B2D24"/>
    <w:rsid w:val="006B3221"/>
    <w:rsid w:val="006C2E9C"/>
    <w:rsid w:val="006D1107"/>
    <w:rsid w:val="006E04C5"/>
    <w:rsid w:val="0070085E"/>
    <w:rsid w:val="00704986"/>
    <w:rsid w:val="00712185"/>
    <w:rsid w:val="0071235E"/>
    <w:rsid w:val="0072136A"/>
    <w:rsid w:val="00722D00"/>
    <w:rsid w:val="00744D62"/>
    <w:rsid w:val="0075062A"/>
    <w:rsid w:val="007532AB"/>
    <w:rsid w:val="00753E2D"/>
    <w:rsid w:val="00754B25"/>
    <w:rsid w:val="007607F5"/>
    <w:rsid w:val="0076360C"/>
    <w:rsid w:val="00773233"/>
    <w:rsid w:val="007841E7"/>
    <w:rsid w:val="007A18AB"/>
    <w:rsid w:val="007A3005"/>
    <w:rsid w:val="007A3AD3"/>
    <w:rsid w:val="007A459F"/>
    <w:rsid w:val="007A4F5F"/>
    <w:rsid w:val="007B4431"/>
    <w:rsid w:val="007C21D4"/>
    <w:rsid w:val="007C6EFE"/>
    <w:rsid w:val="007D651E"/>
    <w:rsid w:val="007E1EB7"/>
    <w:rsid w:val="007E2E29"/>
    <w:rsid w:val="007E3319"/>
    <w:rsid w:val="007F13CB"/>
    <w:rsid w:val="007F2A3C"/>
    <w:rsid w:val="007F2BE0"/>
    <w:rsid w:val="00800A37"/>
    <w:rsid w:val="00802F8B"/>
    <w:rsid w:val="008030EB"/>
    <w:rsid w:val="00816FCB"/>
    <w:rsid w:val="0082428F"/>
    <w:rsid w:val="008301BB"/>
    <w:rsid w:val="00832C2E"/>
    <w:rsid w:val="00833FA2"/>
    <w:rsid w:val="00840389"/>
    <w:rsid w:val="008457E1"/>
    <w:rsid w:val="0084658D"/>
    <w:rsid w:val="008466FA"/>
    <w:rsid w:val="00846C75"/>
    <w:rsid w:val="00847EE2"/>
    <w:rsid w:val="008531B4"/>
    <w:rsid w:val="00854640"/>
    <w:rsid w:val="008673F4"/>
    <w:rsid w:val="0086752C"/>
    <w:rsid w:val="00867A95"/>
    <w:rsid w:val="00872572"/>
    <w:rsid w:val="00872776"/>
    <w:rsid w:val="00881EE4"/>
    <w:rsid w:val="00887C1C"/>
    <w:rsid w:val="0089026A"/>
    <w:rsid w:val="00890EB1"/>
    <w:rsid w:val="00892ADC"/>
    <w:rsid w:val="00893098"/>
    <w:rsid w:val="008A0113"/>
    <w:rsid w:val="008A5A4A"/>
    <w:rsid w:val="008B3701"/>
    <w:rsid w:val="008B5D14"/>
    <w:rsid w:val="008C3D7E"/>
    <w:rsid w:val="008D0B47"/>
    <w:rsid w:val="008E286A"/>
    <w:rsid w:val="008E57A8"/>
    <w:rsid w:val="008E6680"/>
    <w:rsid w:val="008E7C3F"/>
    <w:rsid w:val="008F1112"/>
    <w:rsid w:val="008F13FD"/>
    <w:rsid w:val="008F42E9"/>
    <w:rsid w:val="008F4DF8"/>
    <w:rsid w:val="008F6865"/>
    <w:rsid w:val="0090224D"/>
    <w:rsid w:val="0091001B"/>
    <w:rsid w:val="0091250E"/>
    <w:rsid w:val="00915FEA"/>
    <w:rsid w:val="009169FE"/>
    <w:rsid w:val="00927383"/>
    <w:rsid w:val="009310D6"/>
    <w:rsid w:val="00937A1A"/>
    <w:rsid w:val="00937A74"/>
    <w:rsid w:val="009459D3"/>
    <w:rsid w:val="00950809"/>
    <w:rsid w:val="009515AC"/>
    <w:rsid w:val="009558EC"/>
    <w:rsid w:val="009619F5"/>
    <w:rsid w:val="00962FAB"/>
    <w:rsid w:val="009708E6"/>
    <w:rsid w:val="00987F62"/>
    <w:rsid w:val="00990F14"/>
    <w:rsid w:val="009945FE"/>
    <w:rsid w:val="009968A9"/>
    <w:rsid w:val="009A1D9F"/>
    <w:rsid w:val="009A3EDD"/>
    <w:rsid w:val="009B11DC"/>
    <w:rsid w:val="009B7DC4"/>
    <w:rsid w:val="009C06D0"/>
    <w:rsid w:val="009C0F31"/>
    <w:rsid w:val="009C1318"/>
    <w:rsid w:val="009C5759"/>
    <w:rsid w:val="009C60F7"/>
    <w:rsid w:val="009C6C3C"/>
    <w:rsid w:val="009D1C58"/>
    <w:rsid w:val="009D3DE0"/>
    <w:rsid w:val="009E0CF4"/>
    <w:rsid w:val="009E48C7"/>
    <w:rsid w:val="009F0658"/>
    <w:rsid w:val="009F4F9D"/>
    <w:rsid w:val="00A009B3"/>
    <w:rsid w:val="00A0320D"/>
    <w:rsid w:val="00A05202"/>
    <w:rsid w:val="00A10DCE"/>
    <w:rsid w:val="00A14961"/>
    <w:rsid w:val="00A170D5"/>
    <w:rsid w:val="00A20D91"/>
    <w:rsid w:val="00A21B81"/>
    <w:rsid w:val="00A22CCB"/>
    <w:rsid w:val="00A23679"/>
    <w:rsid w:val="00A25F7C"/>
    <w:rsid w:val="00A27F9D"/>
    <w:rsid w:val="00A3323E"/>
    <w:rsid w:val="00A33523"/>
    <w:rsid w:val="00A375F4"/>
    <w:rsid w:val="00A40B68"/>
    <w:rsid w:val="00A41D97"/>
    <w:rsid w:val="00A4365F"/>
    <w:rsid w:val="00A43A81"/>
    <w:rsid w:val="00A54EA7"/>
    <w:rsid w:val="00A5590E"/>
    <w:rsid w:val="00A70420"/>
    <w:rsid w:val="00A85DE1"/>
    <w:rsid w:val="00A91A65"/>
    <w:rsid w:val="00AA14D7"/>
    <w:rsid w:val="00AA3DA0"/>
    <w:rsid w:val="00AB08C0"/>
    <w:rsid w:val="00AB1934"/>
    <w:rsid w:val="00AB65BA"/>
    <w:rsid w:val="00AC2790"/>
    <w:rsid w:val="00AD1D02"/>
    <w:rsid w:val="00AD2C1D"/>
    <w:rsid w:val="00AD2C4E"/>
    <w:rsid w:val="00AD5855"/>
    <w:rsid w:val="00AD779D"/>
    <w:rsid w:val="00AE02A1"/>
    <w:rsid w:val="00AE050E"/>
    <w:rsid w:val="00AE6EAE"/>
    <w:rsid w:val="00AF075F"/>
    <w:rsid w:val="00AF492C"/>
    <w:rsid w:val="00B0008D"/>
    <w:rsid w:val="00B04501"/>
    <w:rsid w:val="00B04538"/>
    <w:rsid w:val="00B048BA"/>
    <w:rsid w:val="00B04D1D"/>
    <w:rsid w:val="00B0602A"/>
    <w:rsid w:val="00B14692"/>
    <w:rsid w:val="00B171A9"/>
    <w:rsid w:val="00B27AAF"/>
    <w:rsid w:val="00B36C31"/>
    <w:rsid w:val="00B44349"/>
    <w:rsid w:val="00B450B8"/>
    <w:rsid w:val="00B53414"/>
    <w:rsid w:val="00B57857"/>
    <w:rsid w:val="00B64908"/>
    <w:rsid w:val="00B71611"/>
    <w:rsid w:val="00B7265C"/>
    <w:rsid w:val="00B73504"/>
    <w:rsid w:val="00B80B65"/>
    <w:rsid w:val="00B84475"/>
    <w:rsid w:val="00B87C8F"/>
    <w:rsid w:val="00B94B93"/>
    <w:rsid w:val="00B9699E"/>
    <w:rsid w:val="00BA056D"/>
    <w:rsid w:val="00BA19AD"/>
    <w:rsid w:val="00BA1BC6"/>
    <w:rsid w:val="00BA2B15"/>
    <w:rsid w:val="00BB148C"/>
    <w:rsid w:val="00BB7493"/>
    <w:rsid w:val="00BC39A9"/>
    <w:rsid w:val="00BD14CA"/>
    <w:rsid w:val="00BD2092"/>
    <w:rsid w:val="00BD3B92"/>
    <w:rsid w:val="00BD6488"/>
    <w:rsid w:val="00BE100F"/>
    <w:rsid w:val="00BE23B3"/>
    <w:rsid w:val="00BE3515"/>
    <w:rsid w:val="00BE7B36"/>
    <w:rsid w:val="00BF5439"/>
    <w:rsid w:val="00C0107A"/>
    <w:rsid w:val="00C03A0D"/>
    <w:rsid w:val="00C10A2F"/>
    <w:rsid w:val="00C10AC8"/>
    <w:rsid w:val="00C146B5"/>
    <w:rsid w:val="00C21152"/>
    <w:rsid w:val="00C22C31"/>
    <w:rsid w:val="00C3763B"/>
    <w:rsid w:val="00C442E4"/>
    <w:rsid w:val="00C61771"/>
    <w:rsid w:val="00C660D5"/>
    <w:rsid w:val="00C77FAF"/>
    <w:rsid w:val="00C91447"/>
    <w:rsid w:val="00C924F9"/>
    <w:rsid w:val="00CA0700"/>
    <w:rsid w:val="00CC14F4"/>
    <w:rsid w:val="00CD5430"/>
    <w:rsid w:val="00CD5F36"/>
    <w:rsid w:val="00CE63EA"/>
    <w:rsid w:val="00CE6AD4"/>
    <w:rsid w:val="00CE7487"/>
    <w:rsid w:val="00CE798D"/>
    <w:rsid w:val="00CF2303"/>
    <w:rsid w:val="00CF2813"/>
    <w:rsid w:val="00CF5B9B"/>
    <w:rsid w:val="00D04F09"/>
    <w:rsid w:val="00D17ED1"/>
    <w:rsid w:val="00D2060D"/>
    <w:rsid w:val="00D24617"/>
    <w:rsid w:val="00D34A24"/>
    <w:rsid w:val="00D37BBE"/>
    <w:rsid w:val="00D5108A"/>
    <w:rsid w:val="00D55B78"/>
    <w:rsid w:val="00D56D92"/>
    <w:rsid w:val="00D5730C"/>
    <w:rsid w:val="00D6069F"/>
    <w:rsid w:val="00D608A1"/>
    <w:rsid w:val="00D6538A"/>
    <w:rsid w:val="00D655C4"/>
    <w:rsid w:val="00D76135"/>
    <w:rsid w:val="00D81BE3"/>
    <w:rsid w:val="00D922FF"/>
    <w:rsid w:val="00DA060B"/>
    <w:rsid w:val="00DA39B3"/>
    <w:rsid w:val="00DB0975"/>
    <w:rsid w:val="00DB4125"/>
    <w:rsid w:val="00DB4A5C"/>
    <w:rsid w:val="00DC34C3"/>
    <w:rsid w:val="00DC4385"/>
    <w:rsid w:val="00DC7285"/>
    <w:rsid w:val="00DD00BA"/>
    <w:rsid w:val="00DD5BB5"/>
    <w:rsid w:val="00DE1099"/>
    <w:rsid w:val="00DE45C1"/>
    <w:rsid w:val="00DE7E36"/>
    <w:rsid w:val="00DF1FAC"/>
    <w:rsid w:val="00E04842"/>
    <w:rsid w:val="00E15A12"/>
    <w:rsid w:val="00E16A28"/>
    <w:rsid w:val="00E22842"/>
    <w:rsid w:val="00E22A00"/>
    <w:rsid w:val="00E22DC4"/>
    <w:rsid w:val="00E23F2B"/>
    <w:rsid w:val="00E331BE"/>
    <w:rsid w:val="00E343C6"/>
    <w:rsid w:val="00E36E47"/>
    <w:rsid w:val="00E41DA0"/>
    <w:rsid w:val="00E42294"/>
    <w:rsid w:val="00E45104"/>
    <w:rsid w:val="00E5319D"/>
    <w:rsid w:val="00E57AB5"/>
    <w:rsid w:val="00E60A2B"/>
    <w:rsid w:val="00E616E5"/>
    <w:rsid w:val="00E64F0E"/>
    <w:rsid w:val="00E677D0"/>
    <w:rsid w:val="00E76727"/>
    <w:rsid w:val="00E800F6"/>
    <w:rsid w:val="00E878F6"/>
    <w:rsid w:val="00E9094A"/>
    <w:rsid w:val="00E90D40"/>
    <w:rsid w:val="00E94CB4"/>
    <w:rsid w:val="00E96699"/>
    <w:rsid w:val="00EA5278"/>
    <w:rsid w:val="00EA7C7C"/>
    <w:rsid w:val="00EB1FCF"/>
    <w:rsid w:val="00EB32D8"/>
    <w:rsid w:val="00EC0C85"/>
    <w:rsid w:val="00EC4709"/>
    <w:rsid w:val="00EC6A99"/>
    <w:rsid w:val="00ED6340"/>
    <w:rsid w:val="00EE01C4"/>
    <w:rsid w:val="00EE1B6C"/>
    <w:rsid w:val="00EE7087"/>
    <w:rsid w:val="00EF1E62"/>
    <w:rsid w:val="00EF2EE7"/>
    <w:rsid w:val="00EF47E2"/>
    <w:rsid w:val="00EF5DFD"/>
    <w:rsid w:val="00EF6D21"/>
    <w:rsid w:val="00EF6ED0"/>
    <w:rsid w:val="00F02236"/>
    <w:rsid w:val="00F076AC"/>
    <w:rsid w:val="00F07E2E"/>
    <w:rsid w:val="00F2123E"/>
    <w:rsid w:val="00F313BE"/>
    <w:rsid w:val="00F3436C"/>
    <w:rsid w:val="00F4038E"/>
    <w:rsid w:val="00F4370A"/>
    <w:rsid w:val="00F462A9"/>
    <w:rsid w:val="00F529AF"/>
    <w:rsid w:val="00F5486D"/>
    <w:rsid w:val="00F54B37"/>
    <w:rsid w:val="00F54D63"/>
    <w:rsid w:val="00F5658F"/>
    <w:rsid w:val="00F81731"/>
    <w:rsid w:val="00F841F8"/>
    <w:rsid w:val="00F85B9A"/>
    <w:rsid w:val="00F876F5"/>
    <w:rsid w:val="00F9169C"/>
    <w:rsid w:val="00FA051C"/>
    <w:rsid w:val="00FA0B6D"/>
    <w:rsid w:val="00FA2899"/>
    <w:rsid w:val="00FA38DE"/>
    <w:rsid w:val="00FA4349"/>
    <w:rsid w:val="00FB2EF4"/>
    <w:rsid w:val="00FC3DCD"/>
    <w:rsid w:val="00FC7E77"/>
    <w:rsid w:val="00FD04F6"/>
    <w:rsid w:val="00FD3B07"/>
    <w:rsid w:val="00FD6A07"/>
    <w:rsid w:val="00FE25E8"/>
    <w:rsid w:val="00FE2D85"/>
    <w:rsid w:val="00FE50A1"/>
    <w:rsid w:val="00FF4E40"/>
    <w:rsid w:val="00FF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6D3BC"/>
  <w15:docId w15:val="{55C937EB-F07B-41CD-AA23-4C0F05FB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6E04C5"/>
    <w:pPr>
      <w:tabs>
        <w:tab w:val="right" w:leader="dot" w:pos="9345"/>
      </w:tabs>
      <w:spacing w:after="0" w:line="240" w:lineRule="auto"/>
    </w:pPr>
  </w:style>
  <w:style w:type="paragraph" w:styleId="24">
    <w:name w:val="toc 2"/>
    <w:basedOn w:val="a4"/>
    <w:next w:val="a4"/>
    <w:autoRedefine/>
    <w:uiPriority w:val="39"/>
    <w:unhideWhenUsed/>
    <w:rsid w:val="00C10AC8"/>
    <w:pPr>
      <w:tabs>
        <w:tab w:val="right" w:leader="dot" w:pos="9345"/>
      </w:tabs>
      <w:spacing w:after="0" w:line="240" w:lineRule="auto"/>
      <w:ind w:left="221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таблиц"/>
    <w:basedOn w:val="a6"/>
    <w:uiPriority w:val="3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uiPriority w:val="99"/>
    <w:rsid w:val="008E7C3F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3">
    <w:name w:val="Нижний колонтитул Знак"/>
    <w:basedOn w:val="a5"/>
    <w:link w:val="af2"/>
    <w:uiPriority w:val="99"/>
    <w:rsid w:val="008E7C3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8E7C3F"/>
  </w:style>
  <w:style w:type="paragraph" w:styleId="30">
    <w:name w:val="toc 3"/>
    <w:basedOn w:val="a4"/>
    <w:next w:val="a4"/>
    <w:autoRedefine/>
    <w:uiPriority w:val="39"/>
    <w:unhideWhenUsed/>
    <w:rsid w:val="00744D62"/>
    <w:pPr>
      <w:spacing w:after="100"/>
      <w:ind w:left="440"/>
    </w:pPr>
  </w:style>
  <w:style w:type="paragraph" w:customStyle="1" w:styleId="Default">
    <w:name w:val="Default"/>
    <w:rsid w:val="00B36C3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389</TotalTime>
  <Pages>8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492</cp:revision>
  <dcterms:created xsi:type="dcterms:W3CDTF">2022-10-12T07:51:00Z</dcterms:created>
  <dcterms:modified xsi:type="dcterms:W3CDTF">2022-11-29T11:35:00Z</dcterms:modified>
</cp:coreProperties>
</file>