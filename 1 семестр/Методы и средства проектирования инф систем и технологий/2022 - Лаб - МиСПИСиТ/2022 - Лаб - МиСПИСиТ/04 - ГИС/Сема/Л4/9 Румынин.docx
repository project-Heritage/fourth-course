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9C59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 xml:space="preserve">Министерство </w:t>
      </w:r>
      <w:r>
        <w:rPr>
          <w:szCs w:val="28"/>
        </w:rPr>
        <w:t>науки и высшего образования</w:t>
      </w:r>
      <w:r w:rsidRPr="00093565">
        <w:rPr>
          <w:szCs w:val="28"/>
        </w:rPr>
        <w:t xml:space="preserve"> Российской Федерации</w:t>
      </w:r>
    </w:p>
    <w:p w14:paraId="0805E205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64BC8B91" w14:textId="77777777" w:rsidR="00106DF2" w:rsidRPr="00093565" w:rsidRDefault="00106DF2" w:rsidP="00106DF2">
      <w:pPr>
        <w:spacing w:before="480" w:after="2160"/>
        <w:ind w:firstLine="0"/>
        <w:jc w:val="center"/>
        <w:rPr>
          <w:szCs w:val="28"/>
        </w:rPr>
      </w:pPr>
      <w:r w:rsidRPr="00093565">
        <w:rPr>
          <w:szCs w:val="28"/>
        </w:rPr>
        <w:t>ИРКУТСКИЙ НАЦИОНАЛЬНЫЙ ИССЛЕДОВАТЕЛЬСКИЙ ТЕХНИЧЕСКИЙ УНИВЕРСИТЕТ</w:t>
      </w:r>
    </w:p>
    <w:p w14:paraId="30432AE5" w14:textId="77777777" w:rsidR="00106DF2" w:rsidRPr="00093565" w:rsidRDefault="00106DF2" w:rsidP="00106DF2">
      <w:pPr>
        <w:spacing w:after="1920"/>
        <w:ind w:firstLine="0"/>
        <w:jc w:val="center"/>
        <w:rPr>
          <w:szCs w:val="28"/>
        </w:rPr>
      </w:pPr>
      <w:r w:rsidRPr="00093565">
        <w:rPr>
          <w:szCs w:val="28"/>
        </w:rPr>
        <w:t>кафедра Автоматизированных систем</w:t>
      </w:r>
    </w:p>
    <w:p w14:paraId="1BD1584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ОТЧЕТ</w:t>
      </w:r>
    </w:p>
    <w:p w14:paraId="4934616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106DF2" w:rsidRPr="00741C3F" w14:paraId="2A77D497" w14:textId="77777777" w:rsidTr="00106DF2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9897C70" w14:textId="43C8BAC6" w:rsidR="00106DF2" w:rsidRPr="004F5C58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rPr>
                <w:b/>
                <w:caps/>
                <w:kern w:val="28"/>
                <w:szCs w:val="28"/>
              </w:rPr>
              <w:t>Методы и средства проектирования информационных систем и технологий</w:t>
            </w:r>
          </w:p>
        </w:tc>
      </w:tr>
      <w:tr w:rsidR="00106DF2" w:rsidRPr="00741C3F" w14:paraId="371C4033" w14:textId="77777777" w:rsidTr="003C15B2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2238117" w14:textId="72BA38D2" w:rsidR="00106DF2" w:rsidRPr="00A45011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t>Знакомство с ГИС</w:t>
            </w:r>
          </w:p>
        </w:tc>
      </w:tr>
    </w:tbl>
    <w:p w14:paraId="51D7AD22" w14:textId="77777777" w:rsidR="00106DF2" w:rsidRPr="00F46200" w:rsidRDefault="00106DF2" w:rsidP="00106DF2">
      <w:pPr>
        <w:spacing w:after="2160" w:line="100" w:lineRule="atLeast"/>
        <w:ind w:firstLine="0"/>
        <w:jc w:val="center"/>
        <w:rPr>
          <w:szCs w:val="28"/>
          <w:vertAlign w:val="superscript"/>
        </w:rPr>
      </w:pPr>
      <w:r w:rsidRPr="00F46200">
        <w:rPr>
          <w:szCs w:val="28"/>
          <w:vertAlign w:val="superscript"/>
        </w:rPr>
        <w:t>наименование темы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84"/>
        <w:gridCol w:w="2268"/>
      </w:tblGrid>
      <w:tr w:rsidR="00106DF2" w:rsidRPr="00741C3F" w14:paraId="714C70CD" w14:textId="77777777" w:rsidTr="003C15B2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5A19CB90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347D4" w14:textId="77777777" w:rsidR="00106DF2" w:rsidRPr="00E44C0F" w:rsidRDefault="00106DF2" w:rsidP="003C15B2">
            <w:pPr>
              <w:ind w:firstLine="0"/>
              <w:jc w:val="center"/>
            </w:pPr>
            <w:r w:rsidRPr="00E44C0F">
              <w:t>ИС</w:t>
            </w:r>
            <w:r>
              <w:t>М</w:t>
            </w:r>
            <w:r w:rsidRPr="00E44C0F">
              <w:t>б</w:t>
            </w:r>
            <w:r>
              <w:t>-</w:t>
            </w:r>
            <w:r w:rsidRPr="00E44C0F">
              <w:t>1</w:t>
            </w:r>
            <w:r>
              <w:t>9</w:t>
            </w:r>
            <w:r w:rsidRPr="00E44C0F">
              <w:t>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550754CD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54D0C93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  <w:vAlign w:val="bottom"/>
          </w:tcPr>
          <w:p w14:paraId="47E81D8C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C25BE7" w14:textId="1FCF42EA" w:rsidR="00106DF2" w:rsidRPr="00E44C0F" w:rsidRDefault="00050CB6" w:rsidP="003C15B2">
            <w:pPr>
              <w:ind w:firstLine="0"/>
              <w:jc w:val="center"/>
            </w:pPr>
            <w:r w:rsidRPr="00050CB6">
              <w:rPr>
                <w:highlight w:val="yellow"/>
              </w:rPr>
              <w:t>ФИО</w:t>
            </w:r>
          </w:p>
        </w:tc>
      </w:tr>
      <w:tr w:rsidR="00106DF2" w:rsidRPr="00741C3F" w14:paraId="154271D6" w14:textId="77777777" w:rsidTr="003C15B2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1C90580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688E634D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98481DA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2B764BDB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7448EB38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2C74BB4E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Фамилия И.О</w:t>
            </w:r>
          </w:p>
        </w:tc>
      </w:tr>
      <w:tr w:rsidR="00106DF2" w:rsidRPr="00741C3F" w14:paraId="2B48CEB6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3115D1B2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2D1A60EC" w14:textId="77777777" w:rsidR="00106DF2" w:rsidRPr="00697B4D" w:rsidRDefault="00106DF2" w:rsidP="003C15B2">
            <w:pPr>
              <w:ind w:firstLine="0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68050D9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4E7E547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</w:tcPr>
          <w:p w14:paraId="6F5392D5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</w:tcPr>
          <w:p w14:paraId="7434DE80" w14:textId="574789EA" w:rsidR="00106DF2" w:rsidRPr="00E44C0F" w:rsidRDefault="00106DF2" w:rsidP="003C15B2">
            <w:pPr>
              <w:ind w:firstLine="0"/>
              <w:jc w:val="center"/>
            </w:pPr>
            <w:r>
              <w:t>Юрин А.Ю.</w:t>
            </w:r>
          </w:p>
        </w:tc>
      </w:tr>
      <w:tr w:rsidR="00106DF2" w:rsidRPr="00741C3F" w14:paraId="14BBE27B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232ED97C" w14:textId="77777777" w:rsidR="00106DF2" w:rsidRPr="00F46200" w:rsidRDefault="00106DF2" w:rsidP="003C15B2">
            <w:pPr>
              <w:spacing w:after="60" w:line="100" w:lineRule="atLeast"/>
              <w:jc w:val="center"/>
              <w:rPr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575A3AD2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3B8F5CC9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05E76457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1900FE80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5630445F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Фамилия И.О</w:t>
            </w:r>
          </w:p>
        </w:tc>
      </w:tr>
    </w:tbl>
    <w:p w14:paraId="06EC46BA" w14:textId="63AADF5A" w:rsidR="00106DF2" w:rsidRPr="00093565" w:rsidRDefault="00106DF2" w:rsidP="00106DF2">
      <w:pPr>
        <w:spacing w:before="2640"/>
        <w:ind w:firstLine="0"/>
        <w:jc w:val="center"/>
        <w:rPr>
          <w:szCs w:val="28"/>
        </w:rPr>
        <w:sectPr w:rsidR="00106DF2" w:rsidRPr="00093565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093565">
        <w:rPr>
          <w:szCs w:val="28"/>
        </w:rPr>
        <w:t xml:space="preserve">Иркутск </w:t>
      </w:r>
      <w:r w:rsidRPr="00093565">
        <w:rPr>
          <w:szCs w:val="28"/>
        </w:rPr>
        <w:fldChar w:fldCharType="begin"/>
      </w:r>
      <w:r w:rsidRPr="00093565">
        <w:rPr>
          <w:szCs w:val="28"/>
        </w:rPr>
        <w:instrText xml:space="preserve"> CREATEDATE \@"yyyy' г.'" </w:instrText>
      </w:r>
      <w:r w:rsidRPr="00093565">
        <w:rPr>
          <w:szCs w:val="28"/>
        </w:rPr>
        <w:fldChar w:fldCharType="separate"/>
      </w:r>
      <w:r>
        <w:rPr>
          <w:noProof/>
          <w:szCs w:val="28"/>
        </w:rPr>
        <w:t>2022 г.</w:t>
      </w:r>
      <w:r w:rsidRPr="00093565">
        <w:rPr>
          <w:szCs w:val="28"/>
        </w:rPr>
        <w:fldChar w:fldCharType="end"/>
      </w:r>
    </w:p>
    <w:bookmarkStart w:id="0" w:name="_Toc114176495" w:displacedByCustomXml="next"/>
    <w:bookmarkStart w:id="1" w:name="_Toc82440547" w:displacedByCustomXml="next"/>
    <w:sdt>
      <w:sdtPr>
        <w:rPr>
          <w:rFonts w:eastAsia="Times New Roman" w:cs="Times New Roman"/>
          <w:b w:val="0"/>
          <w:bCs w:val="0"/>
          <w:color w:val="auto"/>
          <w:szCs w:val="24"/>
        </w:rPr>
        <w:id w:val="-143595980"/>
        <w:docPartObj>
          <w:docPartGallery w:val="Table of Contents"/>
          <w:docPartUnique/>
        </w:docPartObj>
      </w:sdtPr>
      <w:sdtEndPr/>
      <w:sdtContent>
        <w:p w14:paraId="3DB71A06" w14:textId="77777777" w:rsidR="00F8393F" w:rsidRDefault="00106DF2" w:rsidP="0013605B">
          <w:pPr>
            <w:pStyle w:val="12"/>
            <w:spacing w:before="0" w:after="0"/>
            <w:jc w:val="center"/>
            <w:rPr>
              <w:noProof/>
            </w:rPr>
          </w:pPr>
          <w:r>
            <w:t>Содержание</w:t>
          </w:r>
          <w:bookmarkEnd w:id="1"/>
          <w:bookmarkEnd w:id="0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346E3072" w14:textId="42312E63" w:rsidR="00F8393F" w:rsidRDefault="001555F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5" w:history="1">
            <w:r w:rsidR="00F8393F" w:rsidRPr="00D5244C">
              <w:rPr>
                <w:rStyle w:val="ac"/>
                <w:noProof/>
              </w:rPr>
              <w:t>Содержание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_Toc114176495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2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02455E35" w14:textId="31D9D2F4" w:rsidR="00F8393F" w:rsidRDefault="001555F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6" w:history="1">
            <w:r w:rsidR="00F8393F" w:rsidRPr="00D5244C">
              <w:rPr>
                <w:rStyle w:val="ac"/>
                <w:noProof/>
                <w:lang w:val="en-US"/>
              </w:rPr>
              <w:t xml:space="preserve">1 </w:t>
            </w:r>
            <w:r w:rsidR="00F8393F" w:rsidRPr="00D5244C">
              <w:rPr>
                <w:rStyle w:val="ac"/>
                <w:noProof/>
              </w:rPr>
              <w:t>Постановка задачи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_Toc114176496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3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3A3BD419" w14:textId="2E5528FB" w:rsidR="00F8393F" w:rsidRDefault="001555F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7" w:history="1">
            <w:r w:rsidR="00F8393F" w:rsidRPr="00D5244C">
              <w:rPr>
                <w:rStyle w:val="ac"/>
                <w:noProof/>
                <w:lang w:val="en-US"/>
              </w:rPr>
              <w:t xml:space="preserve">2 </w:t>
            </w:r>
            <w:r w:rsidR="00F8393F" w:rsidRPr="00D5244C">
              <w:rPr>
                <w:rStyle w:val="ac"/>
                <w:noProof/>
              </w:rPr>
              <w:t>Результаты выполнения задания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_Toc114176497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4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24448972" w14:textId="5E69B445" w:rsidR="00F8393F" w:rsidRDefault="001555FF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8" w:history="1">
            <w:r w:rsidR="00F8393F" w:rsidRPr="00D5244C">
              <w:rPr>
                <w:rStyle w:val="ac"/>
                <w:noProof/>
                <w:lang w:val="en-US"/>
              </w:rPr>
              <w:t>3</w:t>
            </w:r>
            <w:r w:rsidR="00F8393F" w:rsidRPr="00D5244C">
              <w:rPr>
                <w:rStyle w:val="ac"/>
                <w:noProof/>
              </w:rPr>
              <w:t>Листинг кода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_Toc114176498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74599408" w14:textId="509BDE6C" w:rsidR="00F8393F" w:rsidRDefault="001555F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9" w:history="1">
            <w:r w:rsidR="00F8393F" w:rsidRPr="00D5244C">
              <w:rPr>
                <w:rStyle w:val="ac"/>
                <w:noProof/>
                <w:lang w:val="en-US"/>
              </w:rPr>
              <w:t xml:space="preserve">3.1 </w:t>
            </w:r>
            <w:r w:rsidR="00F8393F" w:rsidRPr="00D5244C">
              <w:rPr>
                <w:rStyle w:val="ac"/>
                <w:noProof/>
              </w:rPr>
              <w:t>Листинг index.html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_Toc114176499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2B90EAE6" w14:textId="2CC089B6" w:rsidR="00F8393F" w:rsidRDefault="001555F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0" w:history="1">
            <w:r w:rsidR="00F8393F" w:rsidRPr="00D5244C">
              <w:rPr>
                <w:rStyle w:val="ac"/>
                <w:noProof/>
                <w:lang w:val="en-US"/>
              </w:rPr>
              <w:t xml:space="preserve">3.2 </w:t>
            </w:r>
            <w:r w:rsidR="00F8393F" w:rsidRPr="00D5244C">
              <w:rPr>
                <w:rStyle w:val="ac"/>
                <w:noProof/>
              </w:rPr>
              <w:t>Листинг script.js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_Toc114176500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719033EC" w14:textId="753C3CCB" w:rsidR="00F8393F" w:rsidRDefault="001555FF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1" w:history="1">
            <w:r w:rsidR="00F8393F" w:rsidRPr="00D5244C">
              <w:rPr>
                <w:rStyle w:val="ac"/>
                <w:noProof/>
                <w:lang w:val="en-US"/>
              </w:rPr>
              <w:t xml:space="preserve">3.3 </w:t>
            </w:r>
            <w:r w:rsidR="00F8393F" w:rsidRPr="00D5244C">
              <w:rPr>
                <w:rStyle w:val="ac"/>
                <w:noProof/>
              </w:rPr>
              <w:t>Листинг style.css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_Toc114176501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CC44CF">
              <w:rPr>
                <w:noProof/>
                <w:webHidden/>
              </w:rPr>
              <w:t>9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6B9C8A32" w14:textId="77777777" w:rsidR="00106DF2" w:rsidRDefault="00106DF2" w:rsidP="0013605B">
          <w:pPr>
            <w:pStyle w:val="13"/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6F6E9CC4" w14:textId="77777777" w:rsidR="00106DF2" w:rsidRPr="00EF5FED" w:rsidRDefault="00106DF2" w:rsidP="00106DF2">
      <w:pPr>
        <w:pStyle w:val="10"/>
        <w:rPr>
          <w:color w:val="auto"/>
        </w:rPr>
      </w:pPr>
      <w:r w:rsidRPr="00A87375">
        <w:br w:type="page"/>
      </w:r>
    </w:p>
    <w:p w14:paraId="7B10DE96" w14:textId="79FB2EC8" w:rsidR="00ED6340" w:rsidRDefault="00DC1BFC" w:rsidP="00106DF2">
      <w:pPr>
        <w:pStyle w:val="12"/>
      </w:pPr>
      <w:bookmarkStart w:id="2" w:name="_Toc114176496"/>
      <w:r w:rsidRPr="00050CB6">
        <w:lastRenderedPageBreak/>
        <w:t xml:space="preserve">1 </w:t>
      </w:r>
      <w:r w:rsidR="00106DF2">
        <w:t>Постановка задачи</w:t>
      </w:r>
      <w:bookmarkEnd w:id="2"/>
    </w:p>
    <w:p w14:paraId="0AF5D857" w14:textId="77777777" w:rsidR="00106DF2" w:rsidRDefault="00106DF2" w:rsidP="00106DF2">
      <w:pPr>
        <w:pStyle w:val="a9"/>
      </w:pPr>
      <w:r>
        <w:t xml:space="preserve">Цель работы: выработка и закрепление навыков по использованию инструментальных средств ГИС технологий: 2Gis, </w:t>
      </w:r>
      <w:proofErr w:type="spellStart"/>
      <w:r>
        <w:t>Yandex</w:t>
      </w:r>
      <w:proofErr w:type="spellEnd"/>
      <w:r>
        <w:t xml:space="preserve">-карты, Google </w:t>
      </w:r>
      <w:proofErr w:type="spellStart"/>
      <w:r>
        <w:t>maps</w:t>
      </w:r>
      <w:proofErr w:type="spellEnd"/>
      <w:r>
        <w:t xml:space="preserve">. </w:t>
      </w:r>
    </w:p>
    <w:p w14:paraId="14792D25" w14:textId="77777777" w:rsidR="00106DF2" w:rsidRDefault="00106DF2" w:rsidP="00106DF2">
      <w:pPr>
        <w:pStyle w:val="a9"/>
      </w:pPr>
      <w:r>
        <w:t xml:space="preserve">Для выбранного варианта задания необходимо: </w:t>
      </w:r>
    </w:p>
    <w:p w14:paraId="07C59D02" w14:textId="77777777" w:rsidR="00106DF2" w:rsidRDefault="00106DF2" w:rsidP="00106DF2">
      <w:pPr>
        <w:pStyle w:val="a9"/>
      </w:pPr>
      <w:r>
        <w:t>1.</w:t>
      </w:r>
      <w:r>
        <w:tab/>
        <w:t>Ознакомится с методическим руководством по выполнению лабораторной работы.</w:t>
      </w:r>
    </w:p>
    <w:p w14:paraId="4324FF46" w14:textId="52614E2C" w:rsidR="00106DF2" w:rsidRDefault="00106DF2" w:rsidP="00106DF2">
      <w:pPr>
        <w:pStyle w:val="a9"/>
      </w:pPr>
      <w:r>
        <w:t>2.</w:t>
      </w:r>
      <w:r>
        <w:tab/>
        <w:t xml:space="preserve">Установить настольное приложение 2Gis. </w:t>
      </w:r>
    </w:p>
    <w:p w14:paraId="7D6202B2" w14:textId="77777777" w:rsidR="00106DF2" w:rsidRDefault="00106DF2" w:rsidP="00106DF2">
      <w:pPr>
        <w:pStyle w:val="a9"/>
      </w:pPr>
      <w:r>
        <w:t>3.</w:t>
      </w:r>
      <w:r>
        <w:tab/>
        <w:t>Найти на карте местоположение произвольного жилого объекта.</w:t>
      </w:r>
    </w:p>
    <w:p w14:paraId="340E5C27" w14:textId="77777777" w:rsidR="00106DF2" w:rsidRDefault="00106DF2" w:rsidP="00106DF2">
      <w:pPr>
        <w:pStyle w:val="a9"/>
      </w:pPr>
      <w:r>
        <w:t>4.</w:t>
      </w:r>
      <w:r>
        <w:tab/>
        <w:t>Используя модуль «Дополнительные слои добавить: фотографию для выбранного объекта (организаций), создать объекты типа: точечный объект; линейный объект; многоугольник.</w:t>
      </w:r>
    </w:p>
    <w:p w14:paraId="25F216D1" w14:textId="77777777" w:rsidR="00106DF2" w:rsidRDefault="00106DF2" w:rsidP="00106DF2">
      <w:pPr>
        <w:pStyle w:val="a9"/>
      </w:pPr>
      <w:r>
        <w:t>5.</w:t>
      </w:r>
      <w:r>
        <w:tab/>
        <w:t>Создать собственное программное приложение согласно варианту со встроенной картой.</w:t>
      </w:r>
    </w:p>
    <w:p w14:paraId="536210D0" w14:textId="77777777" w:rsidR="00106DF2" w:rsidRDefault="00106DF2" w:rsidP="00106DF2">
      <w:pPr>
        <w:pStyle w:val="a9"/>
      </w:pPr>
      <w:r>
        <w:t>6.</w:t>
      </w:r>
      <w:r>
        <w:tab/>
        <w:t>Создать на карте объекты типа: точечный объект; линейный объект; многоугольник.</w:t>
      </w:r>
    </w:p>
    <w:p w14:paraId="589DCDCE" w14:textId="06608C87" w:rsidR="00337B09" w:rsidRDefault="00106DF2" w:rsidP="00337B09">
      <w:pPr>
        <w:pStyle w:val="a9"/>
      </w:pPr>
      <w:r>
        <w:t>7.</w:t>
      </w:r>
      <w:r>
        <w:tab/>
        <w:t>Оформить отчет по лабораторной работе.</w:t>
      </w:r>
    </w:p>
    <w:p w14:paraId="40FBBD1B" w14:textId="398DAC42" w:rsidR="00337B09" w:rsidRDefault="00337B09" w:rsidP="00337B09">
      <w:pPr>
        <w:pStyle w:val="a9"/>
        <w:rPr>
          <w:b/>
          <w:bCs/>
        </w:rPr>
      </w:pPr>
      <w:r w:rsidRPr="00337B09">
        <w:rPr>
          <w:b/>
          <w:bCs/>
        </w:rPr>
        <w:t>Вариант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3906"/>
        <w:gridCol w:w="4979"/>
      </w:tblGrid>
      <w:tr w:rsidR="00337B09" w:rsidRPr="00822626" w14:paraId="155B010A" w14:textId="77777777" w:rsidTr="003C15B2">
        <w:trPr>
          <w:trHeight w:val="315"/>
        </w:trPr>
        <w:tc>
          <w:tcPr>
            <w:tcW w:w="460" w:type="dxa"/>
            <w:shd w:val="clear" w:color="auto" w:fill="auto"/>
          </w:tcPr>
          <w:p w14:paraId="7D5542F6" w14:textId="77777777" w:rsidR="00337B09" w:rsidRPr="001B26FD" w:rsidRDefault="00337B09" w:rsidP="00D11ABC">
            <w:pPr>
              <w:ind w:firstLine="0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AF6C536" w14:textId="77777777" w:rsidR="00337B09" w:rsidRDefault="00337B09" w:rsidP="00B46AC9">
            <w:pPr>
              <w:ind w:firstLine="0"/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77F88D8B" w14:textId="77777777" w:rsidR="00337B09" w:rsidRPr="00822626" w:rsidRDefault="00337B09" w:rsidP="00B46AC9">
            <w:pPr>
              <w:ind w:firstLine="0"/>
              <w:jc w:val="center"/>
            </w:pPr>
            <w:r>
              <w:t>Платформа</w:t>
            </w:r>
          </w:p>
        </w:tc>
      </w:tr>
      <w:tr w:rsidR="00337B09" w:rsidRPr="00A16609" w14:paraId="3077F5E2" w14:textId="77777777" w:rsidTr="003C15B2">
        <w:tc>
          <w:tcPr>
            <w:tcW w:w="460" w:type="dxa"/>
            <w:shd w:val="clear" w:color="auto" w:fill="auto"/>
          </w:tcPr>
          <w:p w14:paraId="5F4393B4" w14:textId="3BB1DEA8" w:rsidR="00337B09" w:rsidRPr="00D91442" w:rsidRDefault="00896557" w:rsidP="00337B09">
            <w:pPr>
              <w:ind w:firstLine="0"/>
              <w:jc w:val="center"/>
            </w:pPr>
            <w:r>
              <w:t>9</w:t>
            </w:r>
            <w:r w:rsidR="00337B09">
              <w:t>.</w:t>
            </w:r>
          </w:p>
        </w:tc>
        <w:tc>
          <w:tcPr>
            <w:tcW w:w="3906" w:type="dxa"/>
            <w:shd w:val="clear" w:color="auto" w:fill="auto"/>
          </w:tcPr>
          <w:p w14:paraId="3E864DA3" w14:textId="1E7C620D" w:rsidR="00337B09" w:rsidRDefault="005A5A07" w:rsidP="00B46AC9">
            <w:pPr>
              <w:ind w:firstLine="0"/>
              <w:jc w:val="center"/>
            </w:pPr>
            <w:r>
              <w:t>Веб</w:t>
            </w:r>
          </w:p>
        </w:tc>
        <w:tc>
          <w:tcPr>
            <w:tcW w:w="4979" w:type="dxa"/>
            <w:shd w:val="clear" w:color="auto" w:fill="auto"/>
          </w:tcPr>
          <w:p w14:paraId="415D399C" w14:textId="77777777" w:rsidR="00337B09" w:rsidRPr="00A16609" w:rsidRDefault="00337B09" w:rsidP="00B46AC9">
            <w:pPr>
              <w:ind w:firstLine="0"/>
              <w:jc w:val="center"/>
            </w:pPr>
            <w:r>
              <w:t>Яндекс карты</w:t>
            </w:r>
          </w:p>
        </w:tc>
      </w:tr>
    </w:tbl>
    <w:p w14:paraId="0B163686" w14:textId="77777777" w:rsidR="00337B09" w:rsidRPr="00337B09" w:rsidRDefault="00337B09" w:rsidP="00337B09">
      <w:pPr>
        <w:pStyle w:val="a9"/>
        <w:rPr>
          <w:b/>
          <w:bCs/>
        </w:rPr>
      </w:pPr>
    </w:p>
    <w:p w14:paraId="2C57A4F2" w14:textId="395F9A60" w:rsidR="00337B09" w:rsidRDefault="00337B09">
      <w:pPr>
        <w:spacing w:after="200" w:line="276" w:lineRule="auto"/>
        <w:ind w:firstLine="0"/>
        <w:jc w:val="left"/>
        <w:rPr>
          <w:rFonts w:eastAsiaTheme="minorHAnsi" w:cstheme="minorBidi"/>
          <w:color w:val="000000" w:themeColor="text1"/>
          <w:szCs w:val="22"/>
        </w:rPr>
      </w:pPr>
      <w:r>
        <w:br w:type="page"/>
      </w:r>
    </w:p>
    <w:p w14:paraId="23B23323" w14:textId="64A455A2" w:rsidR="00337B09" w:rsidRDefault="00DC1BFC" w:rsidP="001D3C26">
      <w:pPr>
        <w:pStyle w:val="12"/>
      </w:pPr>
      <w:bookmarkStart w:id="3" w:name="_Toc114176497"/>
      <w:r>
        <w:rPr>
          <w:lang w:val="en-US"/>
        </w:rPr>
        <w:lastRenderedPageBreak/>
        <w:t xml:space="preserve">2 </w:t>
      </w:r>
      <w:r w:rsidR="001D3C26">
        <w:t>Результаты выполнения задания</w:t>
      </w:r>
      <w:bookmarkEnd w:id="3"/>
    </w:p>
    <w:p w14:paraId="77EEC961" w14:textId="75B66B0B" w:rsidR="001D3C26" w:rsidRPr="00D63451" w:rsidRDefault="001D3C26" w:rsidP="001D3C26">
      <w:pPr>
        <w:pStyle w:val="a9"/>
      </w:pPr>
      <w:r w:rsidRPr="001D3C26">
        <w:t xml:space="preserve">В качестве жилого объекта было выбрано </w:t>
      </w:r>
      <w:r w:rsidR="00435FB0">
        <w:t xml:space="preserve">здание </w:t>
      </w:r>
      <w:r w:rsidR="00EC3137">
        <w:t xml:space="preserve">торгового центра </w:t>
      </w:r>
      <w:r w:rsidR="0000500A">
        <w:t>«</w:t>
      </w:r>
      <w:r w:rsidR="00EC3137">
        <w:t>Лермонтов</w:t>
      </w:r>
      <w:r w:rsidR="0000500A">
        <w:t>»</w:t>
      </w:r>
      <w:r w:rsidR="00435FB0">
        <w:t>.</w:t>
      </w:r>
    </w:p>
    <w:p w14:paraId="353E0A28" w14:textId="697B0E8B" w:rsidR="001D3C26" w:rsidRDefault="0000500A" w:rsidP="001D3C26">
      <w:pPr>
        <w:pStyle w:val="a9"/>
        <w:ind w:firstLine="0"/>
        <w:jc w:val="center"/>
      </w:pPr>
      <w:r w:rsidRPr="0000500A">
        <w:rPr>
          <w:noProof/>
        </w:rPr>
        <w:drawing>
          <wp:inline distT="0" distB="0" distL="0" distR="0" wp14:anchorId="393F1AA6" wp14:editId="77D1CBEB">
            <wp:extent cx="5496338" cy="3353031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761" cy="335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84F41" w14:textId="143C3948" w:rsidR="001D3C26" w:rsidRDefault="001D3C26" w:rsidP="001D3C2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1 – </w:t>
      </w:r>
      <w:r>
        <w:rPr>
          <w:rFonts w:ascii="Times New Roman CYR" w:hAnsi="Times New Roman CYR" w:cs="Times New Roman CYR"/>
        </w:rPr>
        <w:t>Изображение выбранного здания</w:t>
      </w:r>
    </w:p>
    <w:p w14:paraId="656E3DA5" w14:textId="77777777" w:rsidR="001D3C26" w:rsidRDefault="001D3C26" w:rsidP="00455063">
      <w:pPr>
        <w:pStyle w:val="a9"/>
      </w:pPr>
    </w:p>
    <w:p w14:paraId="045AC2A7" w14:textId="56563C62" w:rsidR="001D3C26" w:rsidRDefault="00455063" w:rsidP="00455063">
      <w:pPr>
        <w:pStyle w:val="a9"/>
      </w:pPr>
      <w:r w:rsidRPr="00455063">
        <w:t>Далее была создана точка</w:t>
      </w:r>
      <w:r>
        <w:t>.</w:t>
      </w:r>
    </w:p>
    <w:p w14:paraId="5EB78A71" w14:textId="17481837" w:rsidR="00455063" w:rsidRDefault="0000500A" w:rsidP="00455063">
      <w:pPr>
        <w:pStyle w:val="a9"/>
        <w:ind w:firstLine="0"/>
        <w:jc w:val="center"/>
      </w:pPr>
      <w:r w:rsidRPr="0000500A">
        <w:drawing>
          <wp:inline distT="0" distB="0" distL="0" distR="0" wp14:anchorId="43D5A928" wp14:editId="0BC20142">
            <wp:extent cx="5447599" cy="3033302"/>
            <wp:effectExtent l="19050" t="19050" r="2032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233" cy="3040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DBD06" w14:textId="408F6CC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EA64F9">
        <w:t>2</w:t>
      </w:r>
      <w:r>
        <w:t xml:space="preserve"> – </w:t>
      </w:r>
      <w:r>
        <w:rPr>
          <w:rFonts w:ascii="Times New Roman CYR" w:hAnsi="Times New Roman CYR" w:cs="Times New Roman CYR"/>
        </w:rPr>
        <w:t>Здани</w:t>
      </w:r>
      <w:r w:rsidR="00EA64F9">
        <w:rPr>
          <w:rFonts w:ascii="Times New Roman CYR" w:hAnsi="Times New Roman CYR" w:cs="Times New Roman CYR"/>
        </w:rPr>
        <w:t>е</w:t>
      </w:r>
      <w:r>
        <w:rPr>
          <w:rFonts w:ascii="Times New Roman CYR" w:hAnsi="Times New Roman CYR" w:cs="Times New Roman CYR"/>
        </w:rPr>
        <w:t xml:space="preserve"> с добавленной точкой</w:t>
      </w:r>
    </w:p>
    <w:p w14:paraId="747BD258" w14:textId="7777777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</w:p>
    <w:p w14:paraId="43C5A9DD" w14:textId="77CE934C" w:rsidR="00455063" w:rsidRDefault="00455063" w:rsidP="00E8404E">
      <w:pPr>
        <w:pStyle w:val="a9"/>
        <w:keepNext/>
      </w:pPr>
      <w:r w:rsidRPr="00455063">
        <w:lastRenderedPageBreak/>
        <w:t xml:space="preserve">В описание </w:t>
      </w:r>
      <w:r w:rsidR="00E8404E">
        <w:t>созданной</w:t>
      </w:r>
      <w:r w:rsidRPr="00455063">
        <w:t xml:space="preserve"> точки было </w:t>
      </w:r>
      <w:r w:rsidR="00EA64F9">
        <w:t>добавлено</w:t>
      </w:r>
      <w:r w:rsidRPr="00455063">
        <w:t xml:space="preserve"> изображение здания</w:t>
      </w:r>
      <w:r w:rsidR="00BE4C10">
        <w:t>.</w:t>
      </w:r>
    </w:p>
    <w:p w14:paraId="58623AE0" w14:textId="5226EBBD" w:rsidR="00EA64F9" w:rsidRDefault="00E8404E" w:rsidP="00EA64F9">
      <w:pPr>
        <w:pStyle w:val="a9"/>
        <w:ind w:firstLine="0"/>
        <w:jc w:val="center"/>
      </w:pPr>
      <w:r w:rsidRPr="00E8404E">
        <w:drawing>
          <wp:inline distT="0" distB="0" distL="0" distR="0" wp14:anchorId="3A2E82CF" wp14:editId="30AD3020">
            <wp:extent cx="4996337" cy="3181526"/>
            <wp:effectExtent l="19050" t="19050" r="1397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555" cy="318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550A1" w14:textId="56B16501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497BE6">
        <w:t>3</w:t>
      </w:r>
      <w:r>
        <w:t xml:space="preserve"> – </w:t>
      </w:r>
      <w:r>
        <w:rPr>
          <w:rFonts w:ascii="Times New Roman CYR" w:hAnsi="Times New Roman CYR" w:cs="Times New Roman CYR"/>
        </w:rPr>
        <w:t>Точка с добавленным изображением</w:t>
      </w:r>
    </w:p>
    <w:p w14:paraId="5CC1DD39" w14:textId="1450B33E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</w:p>
    <w:p w14:paraId="76F91BB3" w14:textId="23F77C9A" w:rsidR="00EA64F9" w:rsidRDefault="00497BE6" w:rsidP="00EA64F9">
      <w:pPr>
        <w:pStyle w:val="a9"/>
      </w:pPr>
      <w:r w:rsidRPr="00497BE6">
        <w:t>После создан линейный объект, соответствующий части контура здания</w:t>
      </w:r>
      <w:r>
        <w:t>.</w:t>
      </w:r>
    </w:p>
    <w:p w14:paraId="6873E5B4" w14:textId="6940A52B" w:rsidR="00497BE6" w:rsidRDefault="00E8404E" w:rsidP="00497BE6">
      <w:pPr>
        <w:pStyle w:val="a9"/>
        <w:ind w:firstLine="0"/>
        <w:jc w:val="center"/>
      </w:pPr>
      <w:r w:rsidRPr="00E8404E">
        <w:drawing>
          <wp:inline distT="0" distB="0" distL="0" distR="0" wp14:anchorId="700D51AA" wp14:editId="39186D40">
            <wp:extent cx="4883522" cy="3337813"/>
            <wp:effectExtent l="19050" t="19050" r="1270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364" cy="3342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104F" w14:textId="73A82445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4 – </w:t>
      </w:r>
      <w:r>
        <w:rPr>
          <w:rFonts w:ascii="Times New Roman CYR" w:hAnsi="Times New Roman CYR" w:cs="Times New Roman CYR"/>
        </w:rPr>
        <w:t>Линейный объект</w:t>
      </w:r>
    </w:p>
    <w:p w14:paraId="14845DDC" w14:textId="35117EE3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</w:p>
    <w:p w14:paraId="7B3DAC9E" w14:textId="20458429" w:rsidR="00497BE6" w:rsidRPr="007D74E4" w:rsidRDefault="007D74E4" w:rsidP="00E8404E">
      <w:pPr>
        <w:pStyle w:val="a9"/>
        <w:keepNext/>
      </w:pPr>
      <w:r w:rsidRPr="007D74E4">
        <w:lastRenderedPageBreak/>
        <w:t>После построен многоугольник.</w:t>
      </w:r>
    </w:p>
    <w:p w14:paraId="67B8D98B" w14:textId="65E91129" w:rsidR="00EA64F9" w:rsidRDefault="00E8404E" w:rsidP="007D74E4">
      <w:pPr>
        <w:pStyle w:val="a9"/>
        <w:ind w:firstLine="0"/>
        <w:jc w:val="center"/>
      </w:pPr>
      <w:r w:rsidRPr="00E8404E">
        <w:drawing>
          <wp:inline distT="0" distB="0" distL="0" distR="0" wp14:anchorId="39444090" wp14:editId="5838B88B">
            <wp:extent cx="5940425" cy="3418205"/>
            <wp:effectExtent l="19050" t="19050" r="2222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A7C22" w14:textId="0F8422B0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0E0773">
        <w:t>5</w:t>
      </w:r>
      <w:r>
        <w:t xml:space="preserve"> – </w:t>
      </w:r>
      <w:r>
        <w:rPr>
          <w:rFonts w:ascii="Times New Roman CYR" w:hAnsi="Times New Roman CYR" w:cs="Times New Roman CYR"/>
        </w:rPr>
        <w:t>Здание со всеми типами объектов</w:t>
      </w:r>
    </w:p>
    <w:p w14:paraId="0F15598F" w14:textId="41198842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</w:p>
    <w:p w14:paraId="43986D92" w14:textId="3DBB5012" w:rsidR="005A5A07" w:rsidRDefault="005A5A07" w:rsidP="005A5A07">
      <w:pPr>
        <w:pStyle w:val="a9"/>
      </w:pPr>
      <w:r w:rsidRPr="00C77642">
        <w:t>В соответствии с полученным</w:t>
      </w:r>
      <w:r>
        <w:t xml:space="preserve"> вариантом</w:t>
      </w:r>
      <w:r w:rsidRPr="00C77642">
        <w:t xml:space="preserve"> задани</w:t>
      </w:r>
      <w:r>
        <w:t>я</w:t>
      </w:r>
      <w:r w:rsidRPr="00C77642">
        <w:t xml:space="preserve"> было создано веб-приложение, в котором отображаются следующий набор </w:t>
      </w:r>
      <w:r>
        <w:t>объектов</w:t>
      </w:r>
      <w:r w:rsidRPr="00C77642">
        <w:t>: точка, линейный объект и многоугольник.</w:t>
      </w:r>
    </w:p>
    <w:p w14:paraId="49B059DF" w14:textId="2FF5FC35" w:rsidR="005A5A07" w:rsidRDefault="005A5A07" w:rsidP="005A5A07">
      <w:pPr>
        <w:pStyle w:val="a9"/>
        <w:ind w:firstLine="0"/>
        <w:jc w:val="center"/>
      </w:pPr>
      <w:r w:rsidRPr="005A5A07">
        <w:drawing>
          <wp:inline distT="0" distB="0" distL="0" distR="0" wp14:anchorId="0AD95D04" wp14:editId="2E6E1913">
            <wp:extent cx="4919148" cy="2121202"/>
            <wp:effectExtent l="19050" t="19050" r="1524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116" cy="212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4A611" w14:textId="77777777" w:rsidR="005A5A07" w:rsidRDefault="005A5A07" w:rsidP="005A5A07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6 – </w:t>
      </w:r>
      <w:r>
        <w:rPr>
          <w:rFonts w:ascii="Times New Roman CYR" w:hAnsi="Times New Roman CYR" w:cs="Times New Roman CYR"/>
        </w:rPr>
        <w:t>Веб-приложение</w:t>
      </w:r>
    </w:p>
    <w:p w14:paraId="345A5749" w14:textId="3A6EB166" w:rsidR="00BD4338" w:rsidRDefault="00BD4338">
      <w:pPr>
        <w:spacing w:after="200" w:line="276" w:lineRule="auto"/>
        <w:ind w:firstLine="0"/>
        <w:jc w:val="left"/>
        <w:rPr>
          <w:color w:val="000000" w:themeColor="text1"/>
        </w:rPr>
      </w:pPr>
      <w:r>
        <w:br w:type="page"/>
      </w:r>
    </w:p>
    <w:p w14:paraId="2CE37AB6" w14:textId="0F761D31" w:rsidR="00797111" w:rsidRDefault="00DC1BFC" w:rsidP="00BD4338">
      <w:pPr>
        <w:pStyle w:val="12"/>
      </w:pPr>
      <w:bookmarkStart w:id="4" w:name="_Toc114176498"/>
      <w:r w:rsidRPr="00050CB6">
        <w:lastRenderedPageBreak/>
        <w:t>3</w:t>
      </w:r>
      <w:r w:rsidR="00BD4338">
        <w:t>Листинг кода</w:t>
      </w:r>
      <w:bookmarkEnd w:id="4"/>
    </w:p>
    <w:p w14:paraId="6286E4DD" w14:textId="6F6D7B37" w:rsidR="00BD4338" w:rsidRDefault="00DC1BFC" w:rsidP="00BD4338">
      <w:pPr>
        <w:pStyle w:val="23"/>
      </w:pPr>
      <w:bookmarkStart w:id="5" w:name="_Toc114176499"/>
      <w:r w:rsidRPr="00050CB6">
        <w:t xml:space="preserve">3.1 </w:t>
      </w:r>
      <w:r w:rsidR="00BD4338" w:rsidRPr="00BD4338">
        <w:t>Листинг index.html</w:t>
      </w:r>
      <w:bookmarkEnd w:id="5"/>
    </w:p>
    <w:p w14:paraId="2E0DEBE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&lt;!DOCTYPE html&gt;</w:t>
      </w:r>
    </w:p>
    <w:p w14:paraId="671F84A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&lt;html lang="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en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"&gt;</w:t>
      </w:r>
    </w:p>
    <w:p w14:paraId="3F302FE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&lt;head&gt;</w:t>
      </w:r>
    </w:p>
    <w:p w14:paraId="36AA0D0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charset="UTF-8"&gt;</w:t>
      </w:r>
    </w:p>
    <w:p w14:paraId="34C29F2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http-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equiv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="X-UA-Compatible" content="IE=edge"&gt;</w:t>
      </w:r>
    </w:p>
    <w:p w14:paraId="2960A4A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name="viewport" content="width=device-width, initial-scale=1.0"&gt;</w:t>
      </w:r>
    </w:p>
    <w:p w14:paraId="7B99CD2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&lt;title&gt;Document&lt;/title&gt;</w:t>
      </w:r>
    </w:p>
    <w:p w14:paraId="565FF7E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 xml:space="preserve">&lt;link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 xml:space="preserve">="stylesheet"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="style.css"&gt;</w:t>
      </w:r>
    </w:p>
    <w:p w14:paraId="3AB655A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&lt;/head&gt;</w:t>
      </w:r>
    </w:p>
    <w:p w14:paraId="000191E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&lt;body&gt;</w:t>
      </w:r>
    </w:p>
    <w:p w14:paraId="5746623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&lt;div&gt;</w:t>
      </w:r>
    </w:p>
    <w:p w14:paraId="4233C7E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&lt;h3 id="head"&gt;</w:t>
      </w:r>
    </w:p>
    <w:p w14:paraId="5787E4E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Лабораторная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 xml:space="preserve"> 4</w:t>
      </w:r>
    </w:p>
    <w:p w14:paraId="1364FD1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&lt;/h3&gt;</w:t>
      </w:r>
    </w:p>
    <w:p w14:paraId="244DEAF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&lt;/div&gt;</w:t>
      </w:r>
    </w:p>
    <w:p w14:paraId="5C3AF0F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 id="map-test" class="map"&gt;&lt;/div&gt;</w:t>
      </w:r>
    </w:p>
    <w:p w14:paraId="5C3C517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&lt;script src="https://api-maps.yandex.ru/2.1/?apikey=402186c1-ed80-420c-8ee3-dd5ad7b88584&amp;lang=ru_RU"&gt;</w:t>
      </w:r>
    </w:p>
    <w:p w14:paraId="110EDCA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&lt;/script&gt;</w:t>
      </w:r>
    </w:p>
    <w:p w14:paraId="023323D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 xml:space="preserve">&lt;script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="script.js"&gt;&lt;/script&gt;</w:t>
      </w:r>
    </w:p>
    <w:p w14:paraId="7EF2EC0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&lt;/body&gt;</w:t>
      </w:r>
    </w:p>
    <w:p w14:paraId="4855011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&lt;footer id="main-footer" class="add-padding border-top-color2"&gt;</w:t>
      </w:r>
    </w:p>
    <w:p w14:paraId="0016A8C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</w:r>
    </w:p>
    <w:p w14:paraId="00562F6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0564D94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08F0915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&lt;p&gt;&lt;a target="_blank"&gt;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Сделано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 xml:space="preserve"> с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помощью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 xml:space="preserve"> API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Яндекс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Карт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&lt;/a&gt;&lt;/p&gt;&lt;</w:t>
      </w:r>
      <w:proofErr w:type="spellStart"/>
      <w:r w:rsidRPr="00B94DA9">
        <w:rPr>
          <w:rFonts w:ascii="Courier New" w:hAnsi="Courier New" w:cs="Courier New"/>
          <w:sz w:val="24"/>
          <w:lang w:val="en-US"/>
        </w:rPr>
        <w:t>br</w:t>
      </w:r>
      <w:proofErr w:type="spellEnd"/>
      <w:r w:rsidRPr="00B94DA9">
        <w:rPr>
          <w:rFonts w:ascii="Courier New" w:hAnsi="Courier New" w:cs="Courier New"/>
          <w:sz w:val="24"/>
          <w:lang w:val="en-US"/>
        </w:rPr>
        <w:t>&gt;</w:t>
      </w:r>
    </w:p>
    <w:p w14:paraId="10058B6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</w:p>
    <w:p w14:paraId="3FC089F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&lt;/div&gt;</w:t>
      </w:r>
    </w:p>
    <w:p w14:paraId="587A96F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</w:p>
    <w:p w14:paraId="71FF26D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&lt;/footer&gt;</w:t>
      </w:r>
    </w:p>
    <w:p w14:paraId="339797D3" w14:textId="648242D9" w:rsidR="00BD4338" w:rsidRPr="00050CB6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&lt;/html&gt;</w:t>
      </w:r>
    </w:p>
    <w:p w14:paraId="140808D0" w14:textId="1346CED5" w:rsidR="00061835" w:rsidRPr="00050CB6" w:rsidRDefault="00061835" w:rsidP="00061835">
      <w:pPr>
        <w:pStyle w:val="a9"/>
        <w:rPr>
          <w:lang w:val="en-US"/>
        </w:rPr>
      </w:pPr>
    </w:p>
    <w:p w14:paraId="1E798EDB" w14:textId="60A00294" w:rsidR="00061835" w:rsidRPr="00050CB6" w:rsidRDefault="00DC1BFC" w:rsidP="00637013">
      <w:pPr>
        <w:pStyle w:val="23"/>
        <w:rPr>
          <w:lang w:val="en-US"/>
        </w:rPr>
      </w:pPr>
      <w:bookmarkStart w:id="6" w:name="_Toc114176500"/>
      <w:r>
        <w:rPr>
          <w:lang w:val="en-US"/>
        </w:rPr>
        <w:t xml:space="preserve">3.2 </w:t>
      </w:r>
      <w:r w:rsidR="00637013" w:rsidRPr="00637013">
        <w:t>Листинг</w:t>
      </w:r>
      <w:r w:rsidR="00637013" w:rsidRPr="00050CB6">
        <w:rPr>
          <w:lang w:val="en-US"/>
        </w:rPr>
        <w:t xml:space="preserve"> script.js</w:t>
      </w:r>
      <w:bookmarkEnd w:id="6"/>
    </w:p>
    <w:p w14:paraId="33AC6E89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>let center = [52.263132479233846,104.25915826077028];</w:t>
      </w:r>
    </w:p>
    <w:p w14:paraId="79195D0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5D11C40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function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init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>) {</w:t>
      </w:r>
    </w:p>
    <w:p w14:paraId="0D9A4AA4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 xml:space="preserve">let map = new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ymaps.Map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('map-test', {</w:t>
      </w:r>
    </w:p>
    <w:p w14:paraId="732E1FFC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</w:r>
      <w:r w:rsidRPr="00CC44CF">
        <w:rPr>
          <w:rFonts w:ascii="Courier New" w:hAnsi="Courier New" w:cs="Courier New"/>
          <w:sz w:val="24"/>
          <w:lang w:val="en-US"/>
        </w:rPr>
        <w:tab/>
        <w:t>center: center,</w:t>
      </w:r>
    </w:p>
    <w:p w14:paraId="4B8DFF6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</w:r>
      <w:r w:rsidRPr="00CC44CF">
        <w:rPr>
          <w:rFonts w:ascii="Courier New" w:hAnsi="Courier New" w:cs="Courier New"/>
          <w:sz w:val="24"/>
          <w:lang w:val="en-US"/>
        </w:rPr>
        <w:tab/>
        <w:t>zoom: 19</w:t>
      </w:r>
    </w:p>
    <w:p w14:paraId="218C122C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});</w:t>
      </w:r>
    </w:p>
    <w:p w14:paraId="15A1F03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0089136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 xml:space="preserve">let placemark = new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ymaps.Placemark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(center, {}, {</w:t>
      </w:r>
    </w:p>
    <w:p w14:paraId="25B8EF7E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</w:r>
      <w:r w:rsidRPr="00CC44CF">
        <w:rPr>
          <w:rFonts w:ascii="Courier New" w:hAnsi="Courier New" w:cs="Courier New"/>
          <w:sz w:val="24"/>
          <w:lang w:val="en-US"/>
        </w:rPr>
        <w:tab/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iconLayout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default#image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',</w:t>
      </w:r>
    </w:p>
    <w:p w14:paraId="42C86F4B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lastRenderedPageBreak/>
        <w:tab/>
      </w:r>
      <w:r w:rsidRPr="00CC44CF">
        <w:rPr>
          <w:rFonts w:ascii="Courier New" w:hAnsi="Courier New" w:cs="Courier New"/>
          <w:sz w:val="24"/>
          <w:lang w:val="en-US"/>
        </w:rPr>
        <w:tab/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iconImageHref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'https://cdn.icon-icons.com/icons2/2073/PNG/512/location_map_twitter_icon_127126.png',</w:t>
      </w:r>
    </w:p>
    <w:p w14:paraId="1E62704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</w:r>
      <w:r w:rsidRPr="00CC44CF">
        <w:rPr>
          <w:rFonts w:ascii="Courier New" w:hAnsi="Courier New" w:cs="Courier New"/>
          <w:sz w:val="24"/>
          <w:lang w:val="en-US"/>
        </w:rPr>
        <w:tab/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iconImageSize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[40, 40],</w:t>
      </w:r>
    </w:p>
    <w:p w14:paraId="4179C4F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</w:r>
      <w:r w:rsidRPr="00CC44CF">
        <w:rPr>
          <w:rFonts w:ascii="Courier New" w:hAnsi="Courier New" w:cs="Courier New"/>
          <w:sz w:val="24"/>
          <w:lang w:val="en-US"/>
        </w:rPr>
        <w:tab/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iconImageOffset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[-19, -44]</w:t>
      </w:r>
    </w:p>
    <w:p w14:paraId="7785C63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});</w:t>
      </w:r>
    </w:p>
    <w:p w14:paraId="621121D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464B048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var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 = new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ymaps.Polygon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([[</w:t>
      </w:r>
    </w:p>
    <w:p w14:paraId="46F8777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[52.26337934147319,104.25904426688717],</w:t>
      </w:r>
    </w:p>
    <w:p w14:paraId="450C0FA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[52.26340896484909,104.25918105954693],</w:t>
      </w:r>
    </w:p>
    <w:p w14:paraId="7AC28549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[52.26347644024217,104.25919715280101],</w:t>
      </w:r>
    </w:p>
    <w:p w14:paraId="1380441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[52.26347644024217,104.25928968901205],</w:t>
      </w:r>
    </w:p>
    <w:p w14:paraId="3AC223D1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[52.26319748642417,104.25940502399965],</w:t>
      </w:r>
    </w:p>
    <w:p w14:paraId="44E4D88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[52.26321723542505,104.25900269264741],</w:t>
      </w:r>
    </w:p>
    <w:p w14:paraId="1A527C9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[52.26329458559339,104.25902280921503],</w:t>
      </w:r>
    </w:p>
    <w:p w14:paraId="6982A1BE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[52.26337934147319,104.25904426688717]</w:t>
      </w:r>
    </w:p>
    <w:p w14:paraId="5383DDA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]],</w:t>
      </w:r>
    </w:p>
    <w:p w14:paraId="04DB0B2A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{</w:t>
      </w:r>
    </w:p>
    <w:p w14:paraId="6248064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"Polygon"</w:t>
      </w:r>
    </w:p>
    <w:p w14:paraId="0025983B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}, {</w:t>
      </w:r>
    </w:p>
    <w:p w14:paraId="3D4DB90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fillColor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'#89ac76',</w:t>
      </w:r>
    </w:p>
    <w:p w14:paraId="69BFC763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7D510FA1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interactivityModel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default#transparent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',</w:t>
      </w:r>
    </w:p>
    <w:p w14:paraId="29D19E8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8,</w:t>
      </w:r>
    </w:p>
    <w:p w14:paraId="69BC8C3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opacity: 0.5</w:t>
      </w:r>
    </w:p>
    <w:p w14:paraId="015C29F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});</w:t>
      </w:r>
    </w:p>
    <w:p w14:paraId="47C3D37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var polyline = new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ymaps.Polyline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([</w:t>
      </w:r>
    </w:p>
    <w:p w14:paraId="3E9415B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[52.26302180221475,104.25909858161971],</w:t>
      </w:r>
    </w:p>
    <w:p w14:paraId="52119CC4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[52.26290001602904,104.25921928102538],</w:t>
      </w:r>
    </w:p>
    <w:p w14:paraId="08B7E72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[52.26283089399031,104.259329251595],</w:t>
      </w:r>
    </w:p>
    <w:p w14:paraId="122B250D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[52.26287862112387,104.25945263320966],</w:t>
      </w:r>
    </w:p>
    <w:p w14:paraId="1C391674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[52.262814436346076,104.25953846389818],</w:t>
      </w:r>
    </w:p>
    <w:p w14:paraId="551F127E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[52.26286051773445,104.25962965900469],</w:t>
      </w:r>
    </w:p>
    <w:p w14:paraId="24154803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[52.26290495331338,104.25954382831621],</w:t>
      </w:r>
    </w:p>
    <w:p w14:paraId="5F786591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[52.26304319705051,104.25948750192686]</w:t>
      </w:r>
    </w:p>
    <w:p w14:paraId="28DD5AA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], {</w:t>
      </w:r>
    </w:p>
    <w:p w14:paraId="4EEB462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"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PolyLine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"</w:t>
      </w:r>
    </w:p>
    <w:p w14:paraId="32EF3AA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}, {</w:t>
      </w:r>
    </w:p>
    <w:p w14:paraId="1EAB105C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draggable: true,</w:t>
      </w:r>
    </w:p>
    <w:p w14:paraId="239F698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strokeColor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'#000000',</w:t>
      </w:r>
    </w:p>
    <w:p w14:paraId="359FF3D3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4,</w:t>
      </w:r>
    </w:p>
    <w:p w14:paraId="5459BDB1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strokeStyle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: '1 0'</w:t>
      </w:r>
    </w:p>
    <w:p w14:paraId="11CF198D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});</w:t>
      </w:r>
    </w:p>
    <w:p w14:paraId="5113FF6D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(polyline); </w:t>
      </w:r>
    </w:p>
    <w:p w14:paraId="073AE433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map.setBounds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polyline.geometry.getBounds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()); </w:t>
      </w:r>
    </w:p>
    <w:p w14:paraId="795125B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39207EE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geolocationControl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'); </w:t>
      </w:r>
    </w:p>
    <w:p w14:paraId="2EB117F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searchControl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'); </w:t>
      </w:r>
    </w:p>
    <w:p w14:paraId="5AF24E54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trafficControl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 xml:space="preserve">'); </w:t>
      </w:r>
    </w:p>
    <w:p w14:paraId="1CB3CB4D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</w:t>
      </w:r>
    </w:p>
    <w:p w14:paraId="388B1A32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(placemark);</w:t>
      </w:r>
    </w:p>
    <w:p w14:paraId="4B78C61B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7354E0C2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);</w:t>
      </w:r>
    </w:p>
    <w:p w14:paraId="1A3F6259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lastRenderedPageBreak/>
        <w:t xml:space="preserve">  </w:t>
      </w: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map.setBounds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polygon.geometry.getBounds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());</w:t>
      </w:r>
    </w:p>
    <w:p w14:paraId="0CACAB27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 </w:t>
      </w:r>
    </w:p>
    <w:p w14:paraId="572EC132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37B686B0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>}</w:t>
      </w:r>
    </w:p>
    <w:p w14:paraId="7059DA83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1988DBDF" w14:textId="7E533C8B" w:rsidR="00637013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CC44CF">
        <w:rPr>
          <w:rFonts w:ascii="Courier New" w:hAnsi="Courier New" w:cs="Courier New"/>
          <w:sz w:val="24"/>
          <w:lang w:val="en-US"/>
        </w:rPr>
        <w:t>ymaps.ready</w:t>
      </w:r>
      <w:proofErr w:type="spellEnd"/>
      <w:proofErr w:type="gramEnd"/>
      <w:r w:rsidRPr="00CC44CF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CC44CF">
        <w:rPr>
          <w:rFonts w:ascii="Courier New" w:hAnsi="Courier New" w:cs="Courier New"/>
          <w:sz w:val="24"/>
          <w:lang w:val="en-US"/>
        </w:rPr>
        <w:t>init</w:t>
      </w:r>
      <w:proofErr w:type="spellEnd"/>
      <w:r w:rsidRPr="00CC44CF">
        <w:rPr>
          <w:rFonts w:ascii="Courier New" w:hAnsi="Courier New" w:cs="Courier New"/>
          <w:sz w:val="24"/>
          <w:lang w:val="en-US"/>
        </w:rPr>
        <w:t>);</w:t>
      </w:r>
    </w:p>
    <w:p w14:paraId="5A46A677" w14:textId="77777777" w:rsidR="00CC44CF" w:rsidRPr="00050CB6" w:rsidRDefault="00CC44CF" w:rsidP="00CC44CF">
      <w:pPr>
        <w:pStyle w:val="a9"/>
        <w:rPr>
          <w:lang w:val="en-US"/>
        </w:rPr>
      </w:pPr>
    </w:p>
    <w:p w14:paraId="526578D1" w14:textId="2A82D192" w:rsidR="00637013" w:rsidRPr="00050CB6" w:rsidRDefault="00DC1BFC" w:rsidP="00637013">
      <w:pPr>
        <w:pStyle w:val="23"/>
        <w:rPr>
          <w:lang w:val="en-US"/>
        </w:rPr>
      </w:pPr>
      <w:bookmarkStart w:id="7" w:name="_Toc114176501"/>
      <w:r>
        <w:rPr>
          <w:lang w:val="en-US"/>
        </w:rPr>
        <w:t xml:space="preserve">3.3 </w:t>
      </w:r>
      <w:r w:rsidR="00637013" w:rsidRPr="00637013">
        <w:t>Листинг</w:t>
      </w:r>
      <w:r w:rsidR="00637013" w:rsidRPr="00050CB6">
        <w:rPr>
          <w:lang w:val="en-US"/>
        </w:rPr>
        <w:t xml:space="preserve"> style.css</w:t>
      </w:r>
      <w:bookmarkEnd w:id="7"/>
    </w:p>
    <w:p w14:paraId="12B4EA4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proofErr w:type="gramStart"/>
      <w:r w:rsidRPr="00CC44CF">
        <w:rPr>
          <w:rFonts w:ascii="Courier New" w:hAnsi="Courier New" w:cs="Courier New"/>
          <w:sz w:val="24"/>
          <w:lang w:val="en-US"/>
        </w:rPr>
        <w:t>.map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 xml:space="preserve"> {</w:t>
      </w:r>
    </w:p>
    <w:p w14:paraId="418C2485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width: 1280px;</w:t>
      </w:r>
    </w:p>
    <w:p w14:paraId="3861D8C9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height: 720px;</w:t>
      </w:r>
    </w:p>
    <w:p w14:paraId="1CC66206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margin-left: auto;</w:t>
      </w:r>
    </w:p>
    <w:p w14:paraId="01AB5334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 xml:space="preserve">    margin-right: auto;</w:t>
      </w:r>
    </w:p>
    <w:p w14:paraId="24A3AF42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margin-top: auto;</w:t>
      </w:r>
    </w:p>
    <w:p w14:paraId="368747C1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margin-bottom: auto;</w:t>
      </w:r>
    </w:p>
    <w:p w14:paraId="7ED87A3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>background-color: #333;</w:t>
      </w:r>
    </w:p>
    <w:p w14:paraId="51D6B97F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>}</w:t>
      </w:r>
    </w:p>
    <w:p w14:paraId="35972BA8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</w:p>
    <w:p w14:paraId="0372A2CD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>[class*="copyrights-pane"] {</w:t>
      </w:r>
    </w:p>
    <w:p w14:paraId="5FDC52FC" w14:textId="77777777" w:rsidR="00CC44CF" w:rsidRPr="00CC44CF" w:rsidRDefault="00CC44CF" w:rsidP="00CC44CF">
      <w:pPr>
        <w:pStyle w:val="a9"/>
        <w:rPr>
          <w:rFonts w:ascii="Courier New" w:hAnsi="Courier New" w:cs="Courier New"/>
          <w:sz w:val="24"/>
          <w:lang w:val="en-US"/>
        </w:rPr>
      </w:pPr>
      <w:r w:rsidRPr="00CC44CF">
        <w:rPr>
          <w:rFonts w:ascii="Courier New" w:hAnsi="Courier New" w:cs="Courier New"/>
          <w:sz w:val="24"/>
          <w:lang w:val="en-US"/>
        </w:rPr>
        <w:tab/>
        <w:t xml:space="preserve">display: </w:t>
      </w:r>
      <w:proofErr w:type="gramStart"/>
      <w:r w:rsidRPr="00CC44CF">
        <w:rPr>
          <w:rFonts w:ascii="Courier New" w:hAnsi="Courier New" w:cs="Courier New"/>
          <w:sz w:val="24"/>
          <w:lang w:val="en-US"/>
        </w:rPr>
        <w:t>none !important</w:t>
      </w:r>
      <w:proofErr w:type="gramEnd"/>
      <w:r w:rsidRPr="00CC44CF">
        <w:rPr>
          <w:rFonts w:ascii="Courier New" w:hAnsi="Courier New" w:cs="Courier New"/>
          <w:sz w:val="24"/>
          <w:lang w:val="en-US"/>
        </w:rPr>
        <w:t>;</w:t>
      </w:r>
    </w:p>
    <w:p w14:paraId="7304D8E4" w14:textId="22687673" w:rsidR="00637013" w:rsidRPr="00637013" w:rsidRDefault="00CC44CF" w:rsidP="00CC44CF">
      <w:pPr>
        <w:pStyle w:val="a9"/>
        <w:rPr>
          <w:rFonts w:ascii="Courier New" w:hAnsi="Courier New" w:cs="Courier New"/>
          <w:sz w:val="24"/>
        </w:rPr>
      </w:pPr>
      <w:r w:rsidRPr="00CC44CF">
        <w:rPr>
          <w:rFonts w:ascii="Courier New" w:hAnsi="Courier New" w:cs="Courier New"/>
          <w:sz w:val="24"/>
          <w:lang w:val="en-US"/>
        </w:rPr>
        <w:t>}</w:t>
      </w:r>
    </w:p>
    <w:sectPr w:rsidR="00637013" w:rsidRPr="0063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A13D" w14:textId="77777777" w:rsidR="001555FF" w:rsidRDefault="001555FF">
      <w:r>
        <w:separator/>
      </w:r>
    </w:p>
  </w:endnote>
  <w:endnote w:type="continuationSeparator" w:id="0">
    <w:p w14:paraId="43FD7857" w14:textId="77777777" w:rsidR="001555FF" w:rsidRDefault="00155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0E1B" w14:textId="77777777" w:rsidR="00671E32" w:rsidRDefault="00F839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4F06E1DF" w14:textId="77777777" w:rsidR="00671E32" w:rsidRDefault="001555F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57149" w14:textId="77777777" w:rsidR="00671E32" w:rsidRDefault="00F839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1AE7DC4E" w14:textId="77777777" w:rsidR="00671E32" w:rsidRDefault="001555F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088CB" w14:textId="77777777" w:rsidR="001555FF" w:rsidRDefault="001555FF">
      <w:r>
        <w:separator/>
      </w:r>
    </w:p>
  </w:footnote>
  <w:footnote w:type="continuationSeparator" w:id="0">
    <w:p w14:paraId="2C7BE307" w14:textId="77777777" w:rsidR="001555FF" w:rsidRDefault="00155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4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3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14"/>
  </w:num>
  <w:num w:numId="11">
    <w:abstractNumId w:val="1"/>
  </w:num>
  <w:num w:numId="12">
    <w:abstractNumId w:val="11"/>
  </w:num>
  <w:num w:numId="13">
    <w:abstractNumId w:val="0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6DF2"/>
    <w:rsid w:val="00000EB5"/>
    <w:rsid w:val="0000500A"/>
    <w:rsid w:val="00050CB6"/>
    <w:rsid w:val="00061835"/>
    <w:rsid w:val="00075FEB"/>
    <w:rsid w:val="000A5DB7"/>
    <w:rsid w:val="000E0773"/>
    <w:rsid w:val="00106DF2"/>
    <w:rsid w:val="0013605B"/>
    <w:rsid w:val="00152C0C"/>
    <w:rsid w:val="001555FF"/>
    <w:rsid w:val="001818CA"/>
    <w:rsid w:val="001B507E"/>
    <w:rsid w:val="001D3C26"/>
    <w:rsid w:val="001D438C"/>
    <w:rsid w:val="002E3E29"/>
    <w:rsid w:val="00306500"/>
    <w:rsid w:val="00337B09"/>
    <w:rsid w:val="003B3EFE"/>
    <w:rsid w:val="00435FB0"/>
    <w:rsid w:val="00455063"/>
    <w:rsid w:val="00497BE6"/>
    <w:rsid w:val="004F5A61"/>
    <w:rsid w:val="0050614D"/>
    <w:rsid w:val="00515C5C"/>
    <w:rsid w:val="005A5A07"/>
    <w:rsid w:val="00637013"/>
    <w:rsid w:val="0064370D"/>
    <w:rsid w:val="00650FD9"/>
    <w:rsid w:val="00675F66"/>
    <w:rsid w:val="006A00BC"/>
    <w:rsid w:val="00797111"/>
    <w:rsid w:val="007C21D4"/>
    <w:rsid w:val="007D74E4"/>
    <w:rsid w:val="00860519"/>
    <w:rsid w:val="008673F4"/>
    <w:rsid w:val="00896557"/>
    <w:rsid w:val="00915FEA"/>
    <w:rsid w:val="00937A74"/>
    <w:rsid w:val="009459D3"/>
    <w:rsid w:val="009712A3"/>
    <w:rsid w:val="00A170D5"/>
    <w:rsid w:val="00AE0999"/>
    <w:rsid w:val="00B44349"/>
    <w:rsid w:val="00B46AC9"/>
    <w:rsid w:val="00B80B65"/>
    <w:rsid w:val="00B94DA9"/>
    <w:rsid w:val="00BD4338"/>
    <w:rsid w:val="00BD4758"/>
    <w:rsid w:val="00BE4C10"/>
    <w:rsid w:val="00C21152"/>
    <w:rsid w:val="00C77642"/>
    <w:rsid w:val="00CC44CF"/>
    <w:rsid w:val="00CE6AD4"/>
    <w:rsid w:val="00CF2303"/>
    <w:rsid w:val="00D046E6"/>
    <w:rsid w:val="00D11ABC"/>
    <w:rsid w:val="00D63451"/>
    <w:rsid w:val="00D76135"/>
    <w:rsid w:val="00D85E47"/>
    <w:rsid w:val="00DC1BFC"/>
    <w:rsid w:val="00E60880"/>
    <w:rsid w:val="00E8404E"/>
    <w:rsid w:val="00EA64F9"/>
    <w:rsid w:val="00EC3137"/>
    <w:rsid w:val="00ED6340"/>
    <w:rsid w:val="00F11382"/>
    <w:rsid w:val="00F8393F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7041"/>
  <w15:docId w15:val="{3A003D67-5045-4BBF-8518-639FE207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06DF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rsid w:val="00306500"/>
    <w:rPr>
      <w:color w:val="000000" w:themeColor="text1"/>
    </w:rPr>
  </w:style>
  <w:style w:type="paragraph" w:customStyle="1" w:styleId="12">
    <w:name w:val="Вовиков Заголовок1"/>
    <w:basedOn w:val="10"/>
    <w:next w:val="a9"/>
    <w:rsid w:val="002E3E29"/>
    <w:pPr>
      <w:spacing w:before="80" w:after="80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9"/>
    <w:rsid w:val="008673F4"/>
    <w:pPr>
      <w:spacing w:before="60" w:after="60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rsid w:val="00075FEB"/>
    <w:pPr>
      <w:numPr>
        <w:numId w:val="10"/>
      </w:numPr>
      <w:tabs>
        <w:tab w:val="left" w:pos="992"/>
      </w:tabs>
      <w:spacing w:before="60"/>
      <w:ind w:left="709" w:firstLine="357"/>
    </w:pPr>
  </w:style>
  <w:style w:type="paragraph" w:customStyle="1" w:styleId="1">
    <w:name w:val="Вовиков Нумерованный список1"/>
    <w:basedOn w:val="a"/>
    <w:next w:val="a9"/>
    <w:rsid w:val="00075FEB"/>
    <w:pPr>
      <w:numPr>
        <w:numId w:val="12"/>
      </w:numPr>
      <w:tabs>
        <w:tab w:val="left" w:pos="1134"/>
      </w:tabs>
      <w:ind w:left="709" w:firstLine="709"/>
    </w:p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rsid w:val="00075FEB"/>
    <w:pPr>
      <w:numPr>
        <w:numId w:val="14"/>
      </w:numPr>
      <w:tabs>
        <w:tab w:val="left" w:pos="1418"/>
      </w:tabs>
      <w:spacing w:before="60"/>
      <w:ind w:left="1134" w:firstLine="1134"/>
    </w:p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106DF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5"/>
    <w:link w:val="af2"/>
    <w:rsid w:val="00106DF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106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3%20&#1082;&#1091;&#1088;&#1089;\2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144</TotalTime>
  <Pages>9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37</cp:revision>
  <dcterms:created xsi:type="dcterms:W3CDTF">2022-09-15T15:01:00Z</dcterms:created>
  <dcterms:modified xsi:type="dcterms:W3CDTF">2022-12-19T08:49:00Z</dcterms:modified>
</cp:coreProperties>
</file>